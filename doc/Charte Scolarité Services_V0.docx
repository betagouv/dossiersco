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057A" w:rsidRDefault="00DA057A" w:rsidP="00C860E4">
      <w:bookmarkStart w:id="0" w:name="_GoBack"/>
      <w:bookmarkEnd w:id="0"/>
    </w:p>
    <w:p w:rsidR="007D0670" w:rsidRPr="007D0670" w:rsidRDefault="007D0670" w:rsidP="007D0670"/>
    <w:p w:rsidR="007D0670" w:rsidRPr="007D0670" w:rsidRDefault="007D0670" w:rsidP="007D0670"/>
    <w:p w:rsidR="007D0670" w:rsidRPr="007D0670" w:rsidRDefault="007D0670" w:rsidP="007D0670"/>
    <w:p w:rsidR="007D0670" w:rsidRPr="007D0670" w:rsidRDefault="007D0670" w:rsidP="007D0670"/>
    <w:p w:rsidR="007D0670" w:rsidRPr="007D0670" w:rsidRDefault="007D0670" w:rsidP="007D0670"/>
    <w:p w:rsidR="007D0670" w:rsidRPr="007D0670" w:rsidRDefault="007D0670" w:rsidP="007D0670"/>
    <w:p w:rsidR="007D0670" w:rsidRPr="007D0670" w:rsidRDefault="007D0670" w:rsidP="007D0670"/>
    <w:p w:rsidR="007D0670" w:rsidRDefault="007D0670" w:rsidP="007D0670">
      <w:pPr>
        <w:pStyle w:val="T"/>
      </w:pPr>
      <w:r>
        <w:t>Charte Scolarité Services</w:t>
      </w:r>
    </w:p>
    <w:p w:rsidR="007D0670" w:rsidRDefault="007D0670" w:rsidP="007D0670">
      <w:pPr>
        <w:pStyle w:val="Auteur"/>
      </w:pPr>
      <w:r>
        <w:t>Alain Elkaïm | Mars 2019</w:t>
      </w:r>
    </w:p>
    <w:p w:rsidR="007D0670" w:rsidRDefault="007D0670">
      <w:pPr>
        <w:rPr>
          <w:color w:val="00AAC8"/>
        </w:rPr>
      </w:pPr>
      <w:r>
        <w:br w:type="page"/>
      </w:r>
    </w:p>
    <w:tbl>
      <w:tblPr>
        <w:tblStyle w:val="Grilledutableau"/>
        <w:tblW w:w="0" w:type="auto"/>
        <w:tblLook w:val="04A0" w:firstRow="1" w:lastRow="0" w:firstColumn="1" w:lastColumn="0" w:noHBand="0" w:noVBand="1"/>
      </w:tblPr>
      <w:tblGrid>
        <w:gridCol w:w="848"/>
        <w:gridCol w:w="1245"/>
        <w:gridCol w:w="850"/>
        <w:gridCol w:w="6269"/>
      </w:tblGrid>
      <w:tr w:rsidR="007D0670" w:rsidTr="003D0CD7">
        <w:tc>
          <w:tcPr>
            <w:tcW w:w="848" w:type="dxa"/>
            <w:shd w:val="clear" w:color="auto" w:fill="00B0F0"/>
          </w:tcPr>
          <w:p w:rsidR="007D0670" w:rsidRPr="00883AC3" w:rsidRDefault="007D0670" w:rsidP="003D0CD7">
            <w:pPr>
              <w:pStyle w:val="Cellule"/>
              <w:rPr>
                <w:color w:val="FFFFFF" w:themeColor="background1"/>
              </w:rPr>
            </w:pPr>
            <w:r w:rsidRPr="00883AC3">
              <w:rPr>
                <w:color w:val="FFFFFF" w:themeColor="background1"/>
              </w:rPr>
              <w:lastRenderedPageBreak/>
              <w:t>Version</w:t>
            </w:r>
          </w:p>
        </w:tc>
        <w:tc>
          <w:tcPr>
            <w:tcW w:w="1245" w:type="dxa"/>
            <w:shd w:val="clear" w:color="auto" w:fill="00B0F0"/>
          </w:tcPr>
          <w:p w:rsidR="007D0670" w:rsidRPr="00883AC3" w:rsidRDefault="007D0670" w:rsidP="003D0CD7">
            <w:pPr>
              <w:pStyle w:val="Cellule"/>
              <w:rPr>
                <w:color w:val="FFFFFF" w:themeColor="background1"/>
              </w:rPr>
            </w:pPr>
            <w:r w:rsidRPr="00883AC3">
              <w:rPr>
                <w:color w:val="FFFFFF" w:themeColor="background1"/>
              </w:rPr>
              <w:t>Date</w:t>
            </w:r>
          </w:p>
        </w:tc>
        <w:tc>
          <w:tcPr>
            <w:tcW w:w="850" w:type="dxa"/>
            <w:shd w:val="clear" w:color="auto" w:fill="00B0F0"/>
          </w:tcPr>
          <w:p w:rsidR="007D0670" w:rsidRPr="00883AC3" w:rsidRDefault="007D0670" w:rsidP="003D0CD7">
            <w:pPr>
              <w:pStyle w:val="Cellule"/>
              <w:rPr>
                <w:color w:val="FFFFFF" w:themeColor="background1"/>
              </w:rPr>
            </w:pPr>
            <w:r w:rsidRPr="00883AC3">
              <w:rPr>
                <w:color w:val="FFFFFF" w:themeColor="background1"/>
              </w:rPr>
              <w:t>Auteur</w:t>
            </w:r>
          </w:p>
        </w:tc>
        <w:tc>
          <w:tcPr>
            <w:tcW w:w="6269" w:type="dxa"/>
            <w:shd w:val="clear" w:color="auto" w:fill="00B0F0"/>
          </w:tcPr>
          <w:p w:rsidR="007D0670" w:rsidRPr="00883AC3" w:rsidRDefault="007D0670" w:rsidP="003D0CD7">
            <w:pPr>
              <w:pStyle w:val="Cellule"/>
              <w:rPr>
                <w:color w:val="FFFFFF" w:themeColor="background1"/>
              </w:rPr>
            </w:pPr>
            <w:r w:rsidRPr="00883AC3">
              <w:rPr>
                <w:color w:val="FFFFFF" w:themeColor="background1"/>
              </w:rPr>
              <w:t>Précision</w:t>
            </w:r>
          </w:p>
        </w:tc>
      </w:tr>
      <w:tr w:rsidR="007D0670" w:rsidTr="003D0CD7">
        <w:tc>
          <w:tcPr>
            <w:tcW w:w="848" w:type="dxa"/>
          </w:tcPr>
          <w:p w:rsidR="007D0670" w:rsidRDefault="003A568F" w:rsidP="003D0CD7">
            <w:pPr>
              <w:pStyle w:val="Cellule"/>
            </w:pPr>
            <w:r>
              <w:t>V</w:t>
            </w:r>
            <w:r w:rsidR="007D0670">
              <w:t>0</w:t>
            </w:r>
          </w:p>
        </w:tc>
        <w:tc>
          <w:tcPr>
            <w:tcW w:w="1245" w:type="dxa"/>
          </w:tcPr>
          <w:p w:rsidR="007D0670" w:rsidRDefault="007D0670" w:rsidP="003D0CD7">
            <w:pPr>
              <w:pStyle w:val="Cellule"/>
            </w:pPr>
            <w:r>
              <w:t>1</w:t>
            </w:r>
            <w:r w:rsidR="00F83FB7">
              <w:t>5</w:t>
            </w:r>
            <w:r>
              <w:t>/03/2019</w:t>
            </w:r>
          </w:p>
        </w:tc>
        <w:tc>
          <w:tcPr>
            <w:tcW w:w="850" w:type="dxa"/>
          </w:tcPr>
          <w:p w:rsidR="007D0670" w:rsidRDefault="007D0670" w:rsidP="003D0CD7">
            <w:pPr>
              <w:pStyle w:val="Cellule"/>
            </w:pPr>
            <w:r>
              <w:t>AE</w:t>
            </w:r>
          </w:p>
        </w:tc>
        <w:tc>
          <w:tcPr>
            <w:tcW w:w="6269" w:type="dxa"/>
          </w:tcPr>
          <w:p w:rsidR="007D0670" w:rsidRDefault="007D0670" w:rsidP="003D0CD7">
            <w:pPr>
              <w:pStyle w:val="Cellule"/>
            </w:pPr>
            <w:r>
              <w:t>Version initiale</w:t>
            </w:r>
          </w:p>
        </w:tc>
      </w:tr>
      <w:tr w:rsidR="007D0670" w:rsidTr="003D0CD7">
        <w:tc>
          <w:tcPr>
            <w:tcW w:w="848" w:type="dxa"/>
            <w:vAlign w:val="top"/>
          </w:tcPr>
          <w:p w:rsidR="007D0670" w:rsidRDefault="007D0670" w:rsidP="003D0CD7">
            <w:pPr>
              <w:pStyle w:val="Cellule"/>
            </w:pPr>
          </w:p>
        </w:tc>
        <w:tc>
          <w:tcPr>
            <w:tcW w:w="1245" w:type="dxa"/>
            <w:vAlign w:val="top"/>
          </w:tcPr>
          <w:p w:rsidR="007D0670" w:rsidRDefault="007D0670" w:rsidP="003D0CD7">
            <w:pPr>
              <w:pStyle w:val="Cellule"/>
            </w:pPr>
          </w:p>
        </w:tc>
        <w:tc>
          <w:tcPr>
            <w:tcW w:w="850" w:type="dxa"/>
            <w:vAlign w:val="top"/>
          </w:tcPr>
          <w:p w:rsidR="007D0670" w:rsidRDefault="007D0670" w:rsidP="003D0CD7">
            <w:pPr>
              <w:pStyle w:val="Cellule"/>
            </w:pPr>
          </w:p>
        </w:tc>
        <w:tc>
          <w:tcPr>
            <w:tcW w:w="6269" w:type="dxa"/>
            <w:vAlign w:val="top"/>
          </w:tcPr>
          <w:p w:rsidR="007D0670" w:rsidRDefault="007D0670" w:rsidP="003D0CD7">
            <w:pPr>
              <w:pStyle w:val="Cellule"/>
            </w:pPr>
          </w:p>
        </w:tc>
      </w:tr>
    </w:tbl>
    <w:p w:rsidR="007D0670" w:rsidRDefault="007D0670" w:rsidP="007D0670">
      <w:pPr>
        <w:pStyle w:val="Auteur"/>
      </w:pPr>
    </w:p>
    <w:p w:rsidR="007D0670" w:rsidRDefault="007D0670">
      <w:r>
        <w:br w:type="page"/>
      </w:r>
    </w:p>
    <w:p w:rsidR="00F83FB7" w:rsidRDefault="003D0CD7">
      <w:pPr>
        <w:pStyle w:val="TM2"/>
        <w:rPr>
          <w:rFonts w:asciiTheme="minorHAnsi" w:eastAsiaTheme="minorEastAsia" w:hAnsiTheme="minorHAnsi" w:cstheme="minorBidi"/>
          <w:color w:val="auto"/>
          <w:sz w:val="22"/>
          <w:szCs w:val="22"/>
        </w:rPr>
      </w:pPr>
      <w:r>
        <w:lastRenderedPageBreak/>
        <w:fldChar w:fldCharType="begin"/>
      </w:r>
      <w:r>
        <w:instrText xml:space="preserve"> TOC \o "1-5" \h \z \u </w:instrText>
      </w:r>
      <w:r>
        <w:fldChar w:fldCharType="separate"/>
      </w:r>
      <w:hyperlink w:anchor="_Toc3504518" w:history="1">
        <w:r w:rsidR="00F83FB7" w:rsidRPr="005E1B07">
          <w:rPr>
            <w:rStyle w:val="Lienhypertexte"/>
          </w:rPr>
          <w:t>Rétrodocumentation de la charte Scolarité Services</w:t>
        </w:r>
        <w:r w:rsidR="00F83FB7">
          <w:rPr>
            <w:webHidden/>
          </w:rPr>
          <w:tab/>
        </w:r>
        <w:r w:rsidR="00F83FB7">
          <w:rPr>
            <w:webHidden/>
          </w:rPr>
          <w:fldChar w:fldCharType="begin"/>
        </w:r>
        <w:r w:rsidR="00F83FB7">
          <w:rPr>
            <w:webHidden/>
          </w:rPr>
          <w:instrText xml:space="preserve"> PAGEREF _Toc3504518 \h </w:instrText>
        </w:r>
        <w:r w:rsidR="00F83FB7">
          <w:rPr>
            <w:webHidden/>
          </w:rPr>
        </w:r>
        <w:r w:rsidR="00F83FB7">
          <w:rPr>
            <w:webHidden/>
          </w:rPr>
          <w:fldChar w:fldCharType="separate"/>
        </w:r>
        <w:r w:rsidR="00F83FB7">
          <w:rPr>
            <w:webHidden/>
          </w:rPr>
          <w:t>4</w:t>
        </w:r>
        <w:r w:rsidR="00F83FB7">
          <w:rPr>
            <w:webHidden/>
          </w:rPr>
          <w:fldChar w:fldCharType="end"/>
        </w:r>
      </w:hyperlink>
    </w:p>
    <w:p w:rsidR="00F83FB7" w:rsidRDefault="001E0182">
      <w:pPr>
        <w:pStyle w:val="TM3"/>
        <w:tabs>
          <w:tab w:val="left" w:pos="992"/>
        </w:tabs>
        <w:rPr>
          <w:rFonts w:asciiTheme="minorHAnsi" w:eastAsiaTheme="minorEastAsia" w:hAnsiTheme="minorHAnsi" w:cstheme="minorBidi"/>
          <w:sz w:val="22"/>
          <w:szCs w:val="22"/>
        </w:rPr>
      </w:pPr>
      <w:hyperlink w:anchor="_Toc3504519" w:history="1">
        <w:r w:rsidR="00F83FB7" w:rsidRPr="005E1B07">
          <w:rPr>
            <w:rStyle w:val="Lienhypertexte"/>
          </w:rPr>
          <w:t>1.</w:t>
        </w:r>
        <w:r w:rsidR="00F83FB7">
          <w:rPr>
            <w:rFonts w:asciiTheme="minorHAnsi" w:eastAsiaTheme="minorEastAsia" w:hAnsiTheme="minorHAnsi" w:cstheme="minorBidi"/>
            <w:sz w:val="22"/>
            <w:szCs w:val="22"/>
          </w:rPr>
          <w:tab/>
        </w:r>
        <w:r w:rsidR="00F83FB7" w:rsidRPr="005E1B07">
          <w:rPr>
            <w:rStyle w:val="Lienhypertexte"/>
          </w:rPr>
          <w:t>Le synoptique de la maquette</w:t>
        </w:r>
        <w:r w:rsidR="00F83FB7">
          <w:rPr>
            <w:webHidden/>
          </w:rPr>
          <w:tab/>
        </w:r>
        <w:r w:rsidR="00F83FB7">
          <w:rPr>
            <w:webHidden/>
          </w:rPr>
          <w:fldChar w:fldCharType="begin"/>
        </w:r>
        <w:r w:rsidR="00F83FB7">
          <w:rPr>
            <w:webHidden/>
          </w:rPr>
          <w:instrText xml:space="preserve"> PAGEREF _Toc3504519 \h </w:instrText>
        </w:r>
        <w:r w:rsidR="00F83FB7">
          <w:rPr>
            <w:webHidden/>
          </w:rPr>
        </w:r>
        <w:r w:rsidR="00F83FB7">
          <w:rPr>
            <w:webHidden/>
          </w:rPr>
          <w:fldChar w:fldCharType="separate"/>
        </w:r>
        <w:r w:rsidR="00F83FB7">
          <w:rPr>
            <w:webHidden/>
          </w:rPr>
          <w:t>5</w:t>
        </w:r>
        <w:r w:rsidR="00F83FB7">
          <w:rPr>
            <w:webHidden/>
          </w:rPr>
          <w:fldChar w:fldCharType="end"/>
        </w:r>
      </w:hyperlink>
    </w:p>
    <w:p w:rsidR="00F83FB7" w:rsidRDefault="001E0182">
      <w:pPr>
        <w:pStyle w:val="TM3"/>
        <w:tabs>
          <w:tab w:val="left" w:pos="992"/>
        </w:tabs>
        <w:rPr>
          <w:rFonts w:asciiTheme="minorHAnsi" w:eastAsiaTheme="minorEastAsia" w:hAnsiTheme="minorHAnsi" w:cstheme="minorBidi"/>
          <w:sz w:val="22"/>
          <w:szCs w:val="22"/>
        </w:rPr>
      </w:pPr>
      <w:hyperlink w:anchor="_Toc3504520" w:history="1">
        <w:r w:rsidR="00F83FB7" w:rsidRPr="005E1B07">
          <w:rPr>
            <w:rStyle w:val="Lienhypertexte"/>
          </w:rPr>
          <w:t>2.</w:t>
        </w:r>
        <w:r w:rsidR="00F83FB7">
          <w:rPr>
            <w:rFonts w:asciiTheme="minorHAnsi" w:eastAsiaTheme="minorEastAsia" w:hAnsiTheme="minorHAnsi" w:cstheme="minorBidi"/>
            <w:sz w:val="22"/>
            <w:szCs w:val="22"/>
          </w:rPr>
          <w:tab/>
        </w:r>
        <w:r w:rsidR="00F83FB7" w:rsidRPr="005E1B07">
          <w:rPr>
            <w:rStyle w:val="Lienhypertexte"/>
          </w:rPr>
          <w:t>La structure des écrans</w:t>
        </w:r>
        <w:r w:rsidR="00F83FB7">
          <w:rPr>
            <w:webHidden/>
          </w:rPr>
          <w:tab/>
        </w:r>
        <w:r w:rsidR="00F83FB7">
          <w:rPr>
            <w:webHidden/>
          </w:rPr>
          <w:fldChar w:fldCharType="begin"/>
        </w:r>
        <w:r w:rsidR="00F83FB7">
          <w:rPr>
            <w:webHidden/>
          </w:rPr>
          <w:instrText xml:space="preserve"> PAGEREF _Toc3504520 \h </w:instrText>
        </w:r>
        <w:r w:rsidR="00F83FB7">
          <w:rPr>
            <w:webHidden/>
          </w:rPr>
        </w:r>
        <w:r w:rsidR="00F83FB7">
          <w:rPr>
            <w:webHidden/>
          </w:rPr>
          <w:fldChar w:fldCharType="separate"/>
        </w:r>
        <w:r w:rsidR="00F83FB7">
          <w:rPr>
            <w:webHidden/>
          </w:rPr>
          <w:t>6</w:t>
        </w:r>
        <w:r w:rsidR="00F83FB7">
          <w:rPr>
            <w:webHidden/>
          </w:rPr>
          <w:fldChar w:fldCharType="end"/>
        </w:r>
      </w:hyperlink>
    </w:p>
    <w:p w:rsidR="00F83FB7" w:rsidRDefault="001E0182">
      <w:pPr>
        <w:pStyle w:val="TM4"/>
        <w:tabs>
          <w:tab w:val="left" w:pos="1276"/>
        </w:tabs>
        <w:rPr>
          <w:rFonts w:asciiTheme="minorHAnsi" w:eastAsiaTheme="minorEastAsia" w:hAnsiTheme="minorHAnsi" w:cstheme="minorBidi"/>
          <w:sz w:val="22"/>
        </w:rPr>
      </w:pPr>
      <w:hyperlink w:anchor="_Toc3504521" w:history="1">
        <w:r w:rsidR="00F83FB7" w:rsidRPr="005E1B07">
          <w:rPr>
            <w:rStyle w:val="Lienhypertexte"/>
          </w:rPr>
          <w:t>2.1.</w:t>
        </w:r>
        <w:r w:rsidR="00F83FB7">
          <w:rPr>
            <w:rFonts w:asciiTheme="minorHAnsi" w:eastAsiaTheme="minorEastAsia" w:hAnsiTheme="minorHAnsi" w:cstheme="minorBidi"/>
            <w:sz w:val="22"/>
          </w:rPr>
          <w:tab/>
        </w:r>
        <w:r w:rsidR="00F83FB7" w:rsidRPr="005E1B07">
          <w:rPr>
            <w:rStyle w:val="Lienhypertexte"/>
          </w:rPr>
          <w:t>Le bandeau supérieur</w:t>
        </w:r>
        <w:r w:rsidR="00F83FB7">
          <w:rPr>
            <w:webHidden/>
          </w:rPr>
          <w:tab/>
        </w:r>
        <w:r w:rsidR="00F83FB7">
          <w:rPr>
            <w:webHidden/>
          </w:rPr>
          <w:fldChar w:fldCharType="begin"/>
        </w:r>
        <w:r w:rsidR="00F83FB7">
          <w:rPr>
            <w:webHidden/>
          </w:rPr>
          <w:instrText xml:space="preserve"> PAGEREF _Toc3504521 \h </w:instrText>
        </w:r>
        <w:r w:rsidR="00F83FB7">
          <w:rPr>
            <w:webHidden/>
          </w:rPr>
        </w:r>
        <w:r w:rsidR="00F83FB7">
          <w:rPr>
            <w:webHidden/>
          </w:rPr>
          <w:fldChar w:fldCharType="separate"/>
        </w:r>
        <w:r w:rsidR="00F83FB7">
          <w:rPr>
            <w:webHidden/>
          </w:rPr>
          <w:t>6</w:t>
        </w:r>
        <w:r w:rsidR="00F83FB7">
          <w:rPr>
            <w:webHidden/>
          </w:rPr>
          <w:fldChar w:fldCharType="end"/>
        </w:r>
      </w:hyperlink>
    </w:p>
    <w:p w:rsidR="00F83FB7" w:rsidRDefault="001E0182">
      <w:pPr>
        <w:pStyle w:val="TM4"/>
        <w:tabs>
          <w:tab w:val="left" w:pos="1276"/>
        </w:tabs>
        <w:rPr>
          <w:rFonts w:asciiTheme="minorHAnsi" w:eastAsiaTheme="minorEastAsia" w:hAnsiTheme="minorHAnsi" w:cstheme="minorBidi"/>
          <w:sz w:val="22"/>
        </w:rPr>
      </w:pPr>
      <w:hyperlink w:anchor="_Toc3504522" w:history="1">
        <w:r w:rsidR="00F83FB7" w:rsidRPr="005E1B07">
          <w:rPr>
            <w:rStyle w:val="Lienhypertexte"/>
          </w:rPr>
          <w:t>2.2.</w:t>
        </w:r>
        <w:r w:rsidR="00F83FB7">
          <w:rPr>
            <w:rFonts w:asciiTheme="minorHAnsi" w:eastAsiaTheme="minorEastAsia" w:hAnsiTheme="minorHAnsi" w:cstheme="minorBidi"/>
            <w:sz w:val="22"/>
          </w:rPr>
          <w:tab/>
        </w:r>
        <w:r w:rsidR="00F83FB7" w:rsidRPr="005E1B07">
          <w:rPr>
            <w:rStyle w:val="Lienhypertexte"/>
          </w:rPr>
          <w:t>Le titre de la page et le menu</w:t>
        </w:r>
        <w:r w:rsidR="00F83FB7">
          <w:rPr>
            <w:webHidden/>
          </w:rPr>
          <w:tab/>
        </w:r>
        <w:r w:rsidR="00F83FB7">
          <w:rPr>
            <w:webHidden/>
          </w:rPr>
          <w:fldChar w:fldCharType="begin"/>
        </w:r>
        <w:r w:rsidR="00F83FB7">
          <w:rPr>
            <w:webHidden/>
          </w:rPr>
          <w:instrText xml:space="preserve"> PAGEREF _Toc3504522 \h </w:instrText>
        </w:r>
        <w:r w:rsidR="00F83FB7">
          <w:rPr>
            <w:webHidden/>
          </w:rPr>
        </w:r>
        <w:r w:rsidR="00F83FB7">
          <w:rPr>
            <w:webHidden/>
          </w:rPr>
          <w:fldChar w:fldCharType="separate"/>
        </w:r>
        <w:r w:rsidR="00F83FB7">
          <w:rPr>
            <w:webHidden/>
          </w:rPr>
          <w:t>7</w:t>
        </w:r>
        <w:r w:rsidR="00F83FB7">
          <w:rPr>
            <w:webHidden/>
          </w:rPr>
          <w:fldChar w:fldCharType="end"/>
        </w:r>
      </w:hyperlink>
    </w:p>
    <w:p w:rsidR="00F83FB7" w:rsidRDefault="001E0182">
      <w:pPr>
        <w:pStyle w:val="TM4"/>
        <w:tabs>
          <w:tab w:val="left" w:pos="1276"/>
        </w:tabs>
        <w:rPr>
          <w:rFonts w:asciiTheme="minorHAnsi" w:eastAsiaTheme="minorEastAsia" w:hAnsiTheme="minorHAnsi" w:cstheme="minorBidi"/>
          <w:sz w:val="22"/>
        </w:rPr>
      </w:pPr>
      <w:hyperlink w:anchor="_Toc3504523" w:history="1">
        <w:r w:rsidR="00F83FB7" w:rsidRPr="005E1B07">
          <w:rPr>
            <w:rStyle w:val="Lienhypertexte"/>
          </w:rPr>
          <w:t>2.3.</w:t>
        </w:r>
        <w:r w:rsidR="00F83FB7">
          <w:rPr>
            <w:rFonts w:asciiTheme="minorHAnsi" w:eastAsiaTheme="minorEastAsia" w:hAnsiTheme="minorHAnsi" w:cstheme="minorBidi"/>
            <w:sz w:val="22"/>
          </w:rPr>
          <w:tab/>
        </w:r>
        <w:r w:rsidR="00F83FB7" w:rsidRPr="005E1B07">
          <w:rPr>
            <w:rStyle w:val="Lienhypertexte"/>
          </w:rPr>
          <w:t>Le corps de page</w:t>
        </w:r>
        <w:r w:rsidR="00F83FB7">
          <w:rPr>
            <w:webHidden/>
          </w:rPr>
          <w:tab/>
        </w:r>
        <w:r w:rsidR="00F83FB7">
          <w:rPr>
            <w:webHidden/>
          </w:rPr>
          <w:fldChar w:fldCharType="begin"/>
        </w:r>
        <w:r w:rsidR="00F83FB7">
          <w:rPr>
            <w:webHidden/>
          </w:rPr>
          <w:instrText xml:space="preserve"> PAGEREF _Toc3504523 \h </w:instrText>
        </w:r>
        <w:r w:rsidR="00F83FB7">
          <w:rPr>
            <w:webHidden/>
          </w:rPr>
        </w:r>
        <w:r w:rsidR="00F83FB7">
          <w:rPr>
            <w:webHidden/>
          </w:rPr>
          <w:fldChar w:fldCharType="separate"/>
        </w:r>
        <w:r w:rsidR="00F83FB7">
          <w:rPr>
            <w:webHidden/>
          </w:rPr>
          <w:t>9</w:t>
        </w:r>
        <w:r w:rsidR="00F83FB7">
          <w:rPr>
            <w:webHidden/>
          </w:rPr>
          <w:fldChar w:fldCharType="end"/>
        </w:r>
      </w:hyperlink>
    </w:p>
    <w:p w:rsidR="00F83FB7" w:rsidRDefault="001E0182">
      <w:pPr>
        <w:pStyle w:val="TM5"/>
        <w:tabs>
          <w:tab w:val="left" w:pos="1843"/>
        </w:tabs>
        <w:rPr>
          <w:rFonts w:asciiTheme="minorHAnsi" w:eastAsiaTheme="minorEastAsia" w:hAnsiTheme="minorHAnsi" w:cstheme="minorBidi"/>
          <w:sz w:val="22"/>
          <w:szCs w:val="22"/>
        </w:rPr>
      </w:pPr>
      <w:hyperlink w:anchor="_Toc3504524" w:history="1">
        <w:r w:rsidR="00F83FB7" w:rsidRPr="005E1B07">
          <w:rPr>
            <w:rStyle w:val="Lienhypertexte"/>
          </w:rPr>
          <w:t>a)</w:t>
        </w:r>
        <w:r w:rsidR="00F83FB7">
          <w:rPr>
            <w:rFonts w:asciiTheme="minorHAnsi" w:eastAsiaTheme="minorEastAsia" w:hAnsiTheme="minorHAnsi" w:cstheme="minorBidi"/>
            <w:sz w:val="22"/>
            <w:szCs w:val="22"/>
          </w:rPr>
          <w:tab/>
        </w:r>
        <w:r w:rsidR="00F83FB7" w:rsidRPr="005E1B07">
          <w:rPr>
            <w:rStyle w:val="Lienhypertexte"/>
          </w:rPr>
          <w:t>Organisation en tuiles ou en blocs</w:t>
        </w:r>
        <w:r w:rsidR="00F83FB7">
          <w:rPr>
            <w:webHidden/>
          </w:rPr>
          <w:tab/>
        </w:r>
        <w:r w:rsidR="00F83FB7">
          <w:rPr>
            <w:webHidden/>
          </w:rPr>
          <w:fldChar w:fldCharType="begin"/>
        </w:r>
        <w:r w:rsidR="00F83FB7">
          <w:rPr>
            <w:webHidden/>
          </w:rPr>
          <w:instrText xml:space="preserve"> PAGEREF _Toc3504524 \h </w:instrText>
        </w:r>
        <w:r w:rsidR="00F83FB7">
          <w:rPr>
            <w:webHidden/>
          </w:rPr>
        </w:r>
        <w:r w:rsidR="00F83FB7">
          <w:rPr>
            <w:webHidden/>
          </w:rPr>
          <w:fldChar w:fldCharType="separate"/>
        </w:r>
        <w:r w:rsidR="00F83FB7">
          <w:rPr>
            <w:webHidden/>
          </w:rPr>
          <w:t>9</w:t>
        </w:r>
        <w:r w:rsidR="00F83FB7">
          <w:rPr>
            <w:webHidden/>
          </w:rPr>
          <w:fldChar w:fldCharType="end"/>
        </w:r>
      </w:hyperlink>
    </w:p>
    <w:p w:rsidR="00F83FB7" w:rsidRDefault="001E0182">
      <w:pPr>
        <w:pStyle w:val="TM5"/>
        <w:tabs>
          <w:tab w:val="left" w:pos="1843"/>
        </w:tabs>
        <w:rPr>
          <w:rFonts w:asciiTheme="minorHAnsi" w:eastAsiaTheme="minorEastAsia" w:hAnsiTheme="minorHAnsi" w:cstheme="minorBidi"/>
          <w:sz w:val="22"/>
          <w:szCs w:val="22"/>
        </w:rPr>
      </w:pPr>
      <w:hyperlink w:anchor="_Toc3504525" w:history="1">
        <w:r w:rsidR="00F83FB7" w:rsidRPr="005E1B07">
          <w:rPr>
            <w:rStyle w:val="Lienhypertexte"/>
          </w:rPr>
          <w:t>b)</w:t>
        </w:r>
        <w:r w:rsidR="00F83FB7">
          <w:rPr>
            <w:rFonts w:asciiTheme="minorHAnsi" w:eastAsiaTheme="minorEastAsia" w:hAnsiTheme="minorHAnsi" w:cstheme="minorBidi"/>
            <w:sz w:val="22"/>
            <w:szCs w:val="22"/>
          </w:rPr>
          <w:tab/>
        </w:r>
        <w:r w:rsidR="00F83FB7" w:rsidRPr="005E1B07">
          <w:rPr>
            <w:rStyle w:val="Lienhypertexte"/>
          </w:rPr>
          <w:t>Organisation en paragraphes</w:t>
        </w:r>
        <w:r w:rsidR="00F83FB7">
          <w:rPr>
            <w:webHidden/>
          </w:rPr>
          <w:tab/>
        </w:r>
        <w:r w:rsidR="00F83FB7">
          <w:rPr>
            <w:webHidden/>
          </w:rPr>
          <w:fldChar w:fldCharType="begin"/>
        </w:r>
        <w:r w:rsidR="00F83FB7">
          <w:rPr>
            <w:webHidden/>
          </w:rPr>
          <w:instrText xml:space="preserve"> PAGEREF _Toc3504525 \h </w:instrText>
        </w:r>
        <w:r w:rsidR="00F83FB7">
          <w:rPr>
            <w:webHidden/>
          </w:rPr>
        </w:r>
        <w:r w:rsidR="00F83FB7">
          <w:rPr>
            <w:webHidden/>
          </w:rPr>
          <w:fldChar w:fldCharType="separate"/>
        </w:r>
        <w:r w:rsidR="00F83FB7">
          <w:rPr>
            <w:webHidden/>
          </w:rPr>
          <w:t>9</w:t>
        </w:r>
        <w:r w:rsidR="00F83FB7">
          <w:rPr>
            <w:webHidden/>
          </w:rPr>
          <w:fldChar w:fldCharType="end"/>
        </w:r>
      </w:hyperlink>
    </w:p>
    <w:p w:rsidR="00F83FB7" w:rsidRDefault="001E0182">
      <w:pPr>
        <w:pStyle w:val="TM5"/>
        <w:tabs>
          <w:tab w:val="left" w:pos="1843"/>
        </w:tabs>
        <w:rPr>
          <w:rFonts w:asciiTheme="minorHAnsi" w:eastAsiaTheme="minorEastAsia" w:hAnsiTheme="minorHAnsi" w:cstheme="minorBidi"/>
          <w:sz w:val="22"/>
          <w:szCs w:val="22"/>
        </w:rPr>
      </w:pPr>
      <w:hyperlink w:anchor="_Toc3504526" w:history="1">
        <w:r w:rsidR="00F83FB7" w:rsidRPr="005E1B07">
          <w:rPr>
            <w:rStyle w:val="Lienhypertexte"/>
          </w:rPr>
          <w:t>c)</w:t>
        </w:r>
        <w:r w:rsidR="00F83FB7">
          <w:rPr>
            <w:rFonts w:asciiTheme="minorHAnsi" w:eastAsiaTheme="minorEastAsia" w:hAnsiTheme="minorHAnsi" w:cstheme="minorBidi"/>
            <w:sz w:val="22"/>
            <w:szCs w:val="22"/>
          </w:rPr>
          <w:tab/>
        </w:r>
        <w:r w:rsidR="00F83FB7" w:rsidRPr="005E1B07">
          <w:rPr>
            <w:rStyle w:val="Lienhypertexte"/>
          </w:rPr>
          <w:t>Organisation en onglets</w:t>
        </w:r>
        <w:r w:rsidR="00F83FB7">
          <w:rPr>
            <w:webHidden/>
          </w:rPr>
          <w:tab/>
        </w:r>
        <w:r w:rsidR="00F83FB7">
          <w:rPr>
            <w:webHidden/>
          </w:rPr>
          <w:fldChar w:fldCharType="begin"/>
        </w:r>
        <w:r w:rsidR="00F83FB7">
          <w:rPr>
            <w:webHidden/>
          </w:rPr>
          <w:instrText xml:space="preserve"> PAGEREF _Toc3504526 \h </w:instrText>
        </w:r>
        <w:r w:rsidR="00F83FB7">
          <w:rPr>
            <w:webHidden/>
          </w:rPr>
        </w:r>
        <w:r w:rsidR="00F83FB7">
          <w:rPr>
            <w:webHidden/>
          </w:rPr>
          <w:fldChar w:fldCharType="separate"/>
        </w:r>
        <w:r w:rsidR="00F83FB7">
          <w:rPr>
            <w:webHidden/>
          </w:rPr>
          <w:t>10</w:t>
        </w:r>
        <w:r w:rsidR="00F83FB7">
          <w:rPr>
            <w:webHidden/>
          </w:rPr>
          <w:fldChar w:fldCharType="end"/>
        </w:r>
      </w:hyperlink>
    </w:p>
    <w:p w:rsidR="00F83FB7" w:rsidRDefault="001E0182">
      <w:pPr>
        <w:pStyle w:val="TM5"/>
        <w:tabs>
          <w:tab w:val="left" w:pos="1843"/>
        </w:tabs>
        <w:rPr>
          <w:rFonts w:asciiTheme="minorHAnsi" w:eastAsiaTheme="minorEastAsia" w:hAnsiTheme="minorHAnsi" w:cstheme="minorBidi"/>
          <w:sz w:val="22"/>
          <w:szCs w:val="22"/>
        </w:rPr>
      </w:pPr>
      <w:hyperlink w:anchor="_Toc3504527" w:history="1">
        <w:r w:rsidR="00F83FB7" w:rsidRPr="005E1B07">
          <w:rPr>
            <w:rStyle w:val="Lienhypertexte"/>
          </w:rPr>
          <w:t>d)</w:t>
        </w:r>
        <w:r w:rsidR="00F83FB7">
          <w:rPr>
            <w:rFonts w:asciiTheme="minorHAnsi" w:eastAsiaTheme="minorEastAsia" w:hAnsiTheme="minorHAnsi" w:cstheme="minorBidi"/>
            <w:sz w:val="22"/>
            <w:szCs w:val="22"/>
          </w:rPr>
          <w:tab/>
        </w:r>
        <w:r w:rsidR="00F83FB7" w:rsidRPr="005E1B07">
          <w:rPr>
            <w:rStyle w:val="Lienhypertexte"/>
          </w:rPr>
          <w:t>Organisation en vues</w:t>
        </w:r>
        <w:r w:rsidR="00F83FB7">
          <w:rPr>
            <w:webHidden/>
          </w:rPr>
          <w:tab/>
        </w:r>
        <w:r w:rsidR="00F83FB7">
          <w:rPr>
            <w:webHidden/>
          </w:rPr>
          <w:fldChar w:fldCharType="begin"/>
        </w:r>
        <w:r w:rsidR="00F83FB7">
          <w:rPr>
            <w:webHidden/>
          </w:rPr>
          <w:instrText xml:space="preserve"> PAGEREF _Toc3504527 \h </w:instrText>
        </w:r>
        <w:r w:rsidR="00F83FB7">
          <w:rPr>
            <w:webHidden/>
          </w:rPr>
        </w:r>
        <w:r w:rsidR="00F83FB7">
          <w:rPr>
            <w:webHidden/>
          </w:rPr>
          <w:fldChar w:fldCharType="separate"/>
        </w:r>
        <w:r w:rsidR="00F83FB7">
          <w:rPr>
            <w:webHidden/>
          </w:rPr>
          <w:t>10</w:t>
        </w:r>
        <w:r w:rsidR="00F83FB7">
          <w:rPr>
            <w:webHidden/>
          </w:rPr>
          <w:fldChar w:fldCharType="end"/>
        </w:r>
      </w:hyperlink>
    </w:p>
    <w:p w:rsidR="00F83FB7" w:rsidRDefault="001E0182">
      <w:pPr>
        <w:pStyle w:val="TM4"/>
        <w:tabs>
          <w:tab w:val="left" w:pos="1276"/>
        </w:tabs>
        <w:rPr>
          <w:rFonts w:asciiTheme="minorHAnsi" w:eastAsiaTheme="minorEastAsia" w:hAnsiTheme="minorHAnsi" w:cstheme="minorBidi"/>
          <w:sz w:val="22"/>
        </w:rPr>
      </w:pPr>
      <w:hyperlink w:anchor="_Toc3504528" w:history="1">
        <w:r w:rsidR="00F83FB7" w:rsidRPr="005E1B07">
          <w:rPr>
            <w:rStyle w:val="Lienhypertexte"/>
          </w:rPr>
          <w:t>2.4.</w:t>
        </w:r>
        <w:r w:rsidR="00F83FB7">
          <w:rPr>
            <w:rFonts w:asciiTheme="minorHAnsi" w:eastAsiaTheme="minorEastAsia" w:hAnsiTheme="minorHAnsi" w:cstheme="minorBidi"/>
            <w:sz w:val="22"/>
          </w:rPr>
          <w:tab/>
        </w:r>
        <w:r w:rsidR="00F83FB7" w:rsidRPr="005E1B07">
          <w:rPr>
            <w:rStyle w:val="Lienhypertexte"/>
          </w:rPr>
          <w:t>Le pied de page</w:t>
        </w:r>
        <w:r w:rsidR="00F83FB7">
          <w:rPr>
            <w:webHidden/>
          </w:rPr>
          <w:tab/>
        </w:r>
        <w:r w:rsidR="00F83FB7">
          <w:rPr>
            <w:webHidden/>
          </w:rPr>
          <w:fldChar w:fldCharType="begin"/>
        </w:r>
        <w:r w:rsidR="00F83FB7">
          <w:rPr>
            <w:webHidden/>
          </w:rPr>
          <w:instrText xml:space="preserve"> PAGEREF _Toc3504528 \h </w:instrText>
        </w:r>
        <w:r w:rsidR="00F83FB7">
          <w:rPr>
            <w:webHidden/>
          </w:rPr>
        </w:r>
        <w:r w:rsidR="00F83FB7">
          <w:rPr>
            <w:webHidden/>
          </w:rPr>
          <w:fldChar w:fldCharType="separate"/>
        </w:r>
        <w:r w:rsidR="00F83FB7">
          <w:rPr>
            <w:webHidden/>
          </w:rPr>
          <w:t>10</w:t>
        </w:r>
        <w:r w:rsidR="00F83FB7">
          <w:rPr>
            <w:webHidden/>
          </w:rPr>
          <w:fldChar w:fldCharType="end"/>
        </w:r>
      </w:hyperlink>
    </w:p>
    <w:p w:rsidR="00F83FB7" w:rsidRDefault="001E0182">
      <w:pPr>
        <w:pStyle w:val="TM3"/>
        <w:tabs>
          <w:tab w:val="left" w:pos="992"/>
        </w:tabs>
        <w:rPr>
          <w:rFonts w:asciiTheme="minorHAnsi" w:eastAsiaTheme="minorEastAsia" w:hAnsiTheme="minorHAnsi" w:cstheme="minorBidi"/>
          <w:sz w:val="22"/>
          <w:szCs w:val="22"/>
        </w:rPr>
      </w:pPr>
      <w:hyperlink w:anchor="_Toc3504529" w:history="1">
        <w:r w:rsidR="00F83FB7" w:rsidRPr="005E1B07">
          <w:rPr>
            <w:rStyle w:val="Lienhypertexte"/>
          </w:rPr>
          <w:t>3.</w:t>
        </w:r>
        <w:r w:rsidR="00F83FB7">
          <w:rPr>
            <w:rFonts w:asciiTheme="minorHAnsi" w:eastAsiaTheme="minorEastAsia" w:hAnsiTheme="minorHAnsi" w:cstheme="minorBidi"/>
            <w:sz w:val="22"/>
            <w:szCs w:val="22"/>
          </w:rPr>
          <w:tab/>
        </w:r>
        <w:r w:rsidR="00F83FB7" w:rsidRPr="005E1B07">
          <w:rPr>
            <w:rStyle w:val="Lienhypertexte"/>
          </w:rPr>
          <w:t>Les niveaux de titre</w:t>
        </w:r>
        <w:r w:rsidR="00F83FB7">
          <w:rPr>
            <w:webHidden/>
          </w:rPr>
          <w:tab/>
        </w:r>
        <w:r w:rsidR="00F83FB7">
          <w:rPr>
            <w:webHidden/>
          </w:rPr>
          <w:fldChar w:fldCharType="begin"/>
        </w:r>
        <w:r w:rsidR="00F83FB7">
          <w:rPr>
            <w:webHidden/>
          </w:rPr>
          <w:instrText xml:space="preserve"> PAGEREF _Toc3504529 \h </w:instrText>
        </w:r>
        <w:r w:rsidR="00F83FB7">
          <w:rPr>
            <w:webHidden/>
          </w:rPr>
        </w:r>
        <w:r w:rsidR="00F83FB7">
          <w:rPr>
            <w:webHidden/>
          </w:rPr>
          <w:fldChar w:fldCharType="separate"/>
        </w:r>
        <w:r w:rsidR="00F83FB7">
          <w:rPr>
            <w:webHidden/>
          </w:rPr>
          <w:t>11</w:t>
        </w:r>
        <w:r w:rsidR="00F83FB7">
          <w:rPr>
            <w:webHidden/>
          </w:rPr>
          <w:fldChar w:fldCharType="end"/>
        </w:r>
      </w:hyperlink>
    </w:p>
    <w:p w:rsidR="00F83FB7" w:rsidRDefault="001E0182">
      <w:pPr>
        <w:pStyle w:val="TM3"/>
        <w:tabs>
          <w:tab w:val="left" w:pos="992"/>
        </w:tabs>
        <w:rPr>
          <w:rFonts w:asciiTheme="minorHAnsi" w:eastAsiaTheme="minorEastAsia" w:hAnsiTheme="minorHAnsi" w:cstheme="minorBidi"/>
          <w:sz w:val="22"/>
          <w:szCs w:val="22"/>
        </w:rPr>
      </w:pPr>
      <w:hyperlink w:anchor="_Toc3504530" w:history="1">
        <w:r w:rsidR="00F83FB7" w:rsidRPr="005E1B07">
          <w:rPr>
            <w:rStyle w:val="Lienhypertexte"/>
          </w:rPr>
          <w:t>4.</w:t>
        </w:r>
        <w:r w:rsidR="00F83FB7">
          <w:rPr>
            <w:rFonts w:asciiTheme="minorHAnsi" w:eastAsiaTheme="minorEastAsia" w:hAnsiTheme="minorHAnsi" w:cstheme="minorBidi"/>
            <w:sz w:val="22"/>
            <w:szCs w:val="22"/>
          </w:rPr>
          <w:tab/>
        </w:r>
        <w:r w:rsidR="00F83FB7" w:rsidRPr="005E1B07">
          <w:rPr>
            <w:rStyle w:val="Lienhypertexte"/>
          </w:rPr>
          <w:t>Des conventions génériques</w:t>
        </w:r>
        <w:r w:rsidR="00F83FB7">
          <w:rPr>
            <w:webHidden/>
          </w:rPr>
          <w:tab/>
        </w:r>
        <w:r w:rsidR="00F83FB7">
          <w:rPr>
            <w:webHidden/>
          </w:rPr>
          <w:fldChar w:fldCharType="begin"/>
        </w:r>
        <w:r w:rsidR="00F83FB7">
          <w:rPr>
            <w:webHidden/>
          </w:rPr>
          <w:instrText xml:space="preserve"> PAGEREF _Toc3504530 \h </w:instrText>
        </w:r>
        <w:r w:rsidR="00F83FB7">
          <w:rPr>
            <w:webHidden/>
          </w:rPr>
        </w:r>
        <w:r w:rsidR="00F83FB7">
          <w:rPr>
            <w:webHidden/>
          </w:rPr>
          <w:fldChar w:fldCharType="separate"/>
        </w:r>
        <w:r w:rsidR="00F83FB7">
          <w:rPr>
            <w:webHidden/>
          </w:rPr>
          <w:t>11</w:t>
        </w:r>
        <w:r w:rsidR="00F83FB7">
          <w:rPr>
            <w:webHidden/>
          </w:rPr>
          <w:fldChar w:fldCharType="end"/>
        </w:r>
      </w:hyperlink>
    </w:p>
    <w:p w:rsidR="00F83FB7" w:rsidRDefault="001E0182">
      <w:pPr>
        <w:pStyle w:val="TM3"/>
        <w:tabs>
          <w:tab w:val="left" w:pos="992"/>
        </w:tabs>
        <w:rPr>
          <w:rFonts w:asciiTheme="minorHAnsi" w:eastAsiaTheme="minorEastAsia" w:hAnsiTheme="minorHAnsi" w:cstheme="minorBidi"/>
          <w:sz w:val="22"/>
          <w:szCs w:val="22"/>
        </w:rPr>
      </w:pPr>
      <w:hyperlink w:anchor="_Toc3504531" w:history="1">
        <w:r w:rsidR="00F83FB7" w:rsidRPr="005E1B07">
          <w:rPr>
            <w:rStyle w:val="Lienhypertexte"/>
          </w:rPr>
          <w:t>5.</w:t>
        </w:r>
        <w:r w:rsidR="00F83FB7">
          <w:rPr>
            <w:rFonts w:asciiTheme="minorHAnsi" w:eastAsiaTheme="minorEastAsia" w:hAnsiTheme="minorHAnsi" w:cstheme="minorBidi"/>
            <w:sz w:val="22"/>
            <w:szCs w:val="22"/>
          </w:rPr>
          <w:tab/>
        </w:r>
        <w:r w:rsidR="00F83FB7" w:rsidRPr="005E1B07">
          <w:rPr>
            <w:rStyle w:val="Lienhypertexte"/>
          </w:rPr>
          <w:t>Les différentes pages</w:t>
        </w:r>
        <w:r w:rsidR="00F83FB7">
          <w:rPr>
            <w:webHidden/>
          </w:rPr>
          <w:tab/>
        </w:r>
        <w:r w:rsidR="00F83FB7">
          <w:rPr>
            <w:webHidden/>
          </w:rPr>
          <w:fldChar w:fldCharType="begin"/>
        </w:r>
        <w:r w:rsidR="00F83FB7">
          <w:rPr>
            <w:webHidden/>
          </w:rPr>
          <w:instrText xml:space="preserve"> PAGEREF _Toc3504531 \h </w:instrText>
        </w:r>
        <w:r w:rsidR="00F83FB7">
          <w:rPr>
            <w:webHidden/>
          </w:rPr>
        </w:r>
        <w:r w:rsidR="00F83FB7">
          <w:rPr>
            <w:webHidden/>
          </w:rPr>
          <w:fldChar w:fldCharType="separate"/>
        </w:r>
        <w:r w:rsidR="00F83FB7">
          <w:rPr>
            <w:webHidden/>
          </w:rPr>
          <w:t>12</w:t>
        </w:r>
        <w:r w:rsidR="00F83FB7">
          <w:rPr>
            <w:webHidden/>
          </w:rPr>
          <w:fldChar w:fldCharType="end"/>
        </w:r>
      </w:hyperlink>
    </w:p>
    <w:p w:rsidR="00F83FB7" w:rsidRDefault="001E0182">
      <w:pPr>
        <w:pStyle w:val="TM4"/>
        <w:tabs>
          <w:tab w:val="left" w:pos="1276"/>
        </w:tabs>
        <w:rPr>
          <w:rFonts w:asciiTheme="minorHAnsi" w:eastAsiaTheme="minorEastAsia" w:hAnsiTheme="minorHAnsi" w:cstheme="minorBidi"/>
          <w:sz w:val="22"/>
        </w:rPr>
      </w:pPr>
      <w:hyperlink w:anchor="_Toc3504532" w:history="1">
        <w:r w:rsidR="00F83FB7" w:rsidRPr="005E1B07">
          <w:rPr>
            <w:rStyle w:val="Lienhypertexte"/>
          </w:rPr>
          <w:t>5.1.</w:t>
        </w:r>
        <w:r w:rsidR="00F83FB7">
          <w:rPr>
            <w:rFonts w:asciiTheme="minorHAnsi" w:eastAsiaTheme="minorEastAsia" w:hAnsiTheme="minorHAnsi" w:cstheme="minorBidi"/>
            <w:sz w:val="22"/>
          </w:rPr>
          <w:tab/>
        </w:r>
        <w:r w:rsidR="00F83FB7" w:rsidRPr="005E1B07">
          <w:rPr>
            <w:rStyle w:val="Lienhypertexte"/>
          </w:rPr>
          <w:t>Mon compte</w:t>
        </w:r>
        <w:r w:rsidR="00F83FB7">
          <w:rPr>
            <w:webHidden/>
          </w:rPr>
          <w:tab/>
        </w:r>
        <w:r w:rsidR="00F83FB7">
          <w:rPr>
            <w:webHidden/>
          </w:rPr>
          <w:fldChar w:fldCharType="begin"/>
        </w:r>
        <w:r w:rsidR="00F83FB7">
          <w:rPr>
            <w:webHidden/>
          </w:rPr>
          <w:instrText xml:space="preserve"> PAGEREF _Toc3504532 \h </w:instrText>
        </w:r>
        <w:r w:rsidR="00F83FB7">
          <w:rPr>
            <w:webHidden/>
          </w:rPr>
        </w:r>
        <w:r w:rsidR="00F83FB7">
          <w:rPr>
            <w:webHidden/>
          </w:rPr>
          <w:fldChar w:fldCharType="separate"/>
        </w:r>
        <w:r w:rsidR="00F83FB7">
          <w:rPr>
            <w:webHidden/>
          </w:rPr>
          <w:t>12</w:t>
        </w:r>
        <w:r w:rsidR="00F83FB7">
          <w:rPr>
            <w:webHidden/>
          </w:rPr>
          <w:fldChar w:fldCharType="end"/>
        </w:r>
      </w:hyperlink>
    </w:p>
    <w:p w:rsidR="00F83FB7" w:rsidRDefault="001E0182">
      <w:pPr>
        <w:pStyle w:val="TM4"/>
        <w:tabs>
          <w:tab w:val="left" w:pos="1276"/>
        </w:tabs>
        <w:rPr>
          <w:rFonts w:asciiTheme="minorHAnsi" w:eastAsiaTheme="minorEastAsia" w:hAnsiTheme="minorHAnsi" w:cstheme="minorBidi"/>
          <w:sz w:val="22"/>
        </w:rPr>
      </w:pPr>
      <w:hyperlink w:anchor="_Toc3504533" w:history="1">
        <w:r w:rsidR="00F83FB7" w:rsidRPr="005E1B07">
          <w:rPr>
            <w:rStyle w:val="Lienhypertexte"/>
          </w:rPr>
          <w:t>5.2.</w:t>
        </w:r>
        <w:r w:rsidR="00F83FB7">
          <w:rPr>
            <w:rFonts w:asciiTheme="minorHAnsi" w:eastAsiaTheme="minorEastAsia" w:hAnsiTheme="minorHAnsi" w:cstheme="minorBidi"/>
            <w:sz w:val="22"/>
          </w:rPr>
          <w:tab/>
        </w:r>
        <w:r w:rsidR="00F83FB7" w:rsidRPr="005E1B07">
          <w:rPr>
            <w:rStyle w:val="Lienhypertexte"/>
          </w:rPr>
          <w:t>Accueil</w:t>
        </w:r>
        <w:r w:rsidR="00F83FB7">
          <w:rPr>
            <w:webHidden/>
          </w:rPr>
          <w:tab/>
        </w:r>
        <w:r w:rsidR="00F83FB7">
          <w:rPr>
            <w:webHidden/>
          </w:rPr>
          <w:fldChar w:fldCharType="begin"/>
        </w:r>
        <w:r w:rsidR="00F83FB7">
          <w:rPr>
            <w:webHidden/>
          </w:rPr>
          <w:instrText xml:space="preserve"> PAGEREF _Toc3504533 \h </w:instrText>
        </w:r>
        <w:r w:rsidR="00F83FB7">
          <w:rPr>
            <w:webHidden/>
          </w:rPr>
        </w:r>
        <w:r w:rsidR="00F83FB7">
          <w:rPr>
            <w:webHidden/>
          </w:rPr>
          <w:fldChar w:fldCharType="separate"/>
        </w:r>
        <w:r w:rsidR="00F83FB7">
          <w:rPr>
            <w:webHidden/>
          </w:rPr>
          <w:t>13</w:t>
        </w:r>
        <w:r w:rsidR="00F83FB7">
          <w:rPr>
            <w:webHidden/>
          </w:rPr>
          <w:fldChar w:fldCharType="end"/>
        </w:r>
      </w:hyperlink>
    </w:p>
    <w:p w:rsidR="00F83FB7" w:rsidRDefault="001E0182">
      <w:pPr>
        <w:pStyle w:val="TM4"/>
        <w:tabs>
          <w:tab w:val="left" w:pos="1276"/>
        </w:tabs>
        <w:rPr>
          <w:rFonts w:asciiTheme="minorHAnsi" w:eastAsiaTheme="minorEastAsia" w:hAnsiTheme="minorHAnsi" w:cstheme="minorBidi"/>
          <w:sz w:val="22"/>
        </w:rPr>
      </w:pPr>
      <w:hyperlink w:anchor="_Toc3504534" w:history="1">
        <w:r w:rsidR="00F83FB7" w:rsidRPr="005E1B07">
          <w:rPr>
            <w:rStyle w:val="Lienhypertexte"/>
          </w:rPr>
          <w:t>5.3.</w:t>
        </w:r>
        <w:r w:rsidR="00F83FB7">
          <w:rPr>
            <w:rFonts w:asciiTheme="minorHAnsi" w:eastAsiaTheme="minorEastAsia" w:hAnsiTheme="minorHAnsi" w:cstheme="minorBidi"/>
            <w:sz w:val="22"/>
          </w:rPr>
          <w:tab/>
        </w:r>
        <w:r w:rsidR="00F83FB7" w:rsidRPr="005E1B07">
          <w:rPr>
            <w:rStyle w:val="Lienhypertexte"/>
          </w:rPr>
          <w:t>Téléservice</w:t>
        </w:r>
        <w:r w:rsidR="00F83FB7">
          <w:rPr>
            <w:webHidden/>
          </w:rPr>
          <w:tab/>
        </w:r>
        <w:r w:rsidR="00F83FB7">
          <w:rPr>
            <w:webHidden/>
          </w:rPr>
          <w:fldChar w:fldCharType="begin"/>
        </w:r>
        <w:r w:rsidR="00F83FB7">
          <w:rPr>
            <w:webHidden/>
          </w:rPr>
          <w:instrText xml:space="preserve"> PAGEREF _Toc3504534 \h </w:instrText>
        </w:r>
        <w:r w:rsidR="00F83FB7">
          <w:rPr>
            <w:webHidden/>
          </w:rPr>
        </w:r>
        <w:r w:rsidR="00F83FB7">
          <w:rPr>
            <w:webHidden/>
          </w:rPr>
          <w:fldChar w:fldCharType="separate"/>
        </w:r>
        <w:r w:rsidR="00F83FB7">
          <w:rPr>
            <w:webHidden/>
          </w:rPr>
          <w:t>14</w:t>
        </w:r>
        <w:r w:rsidR="00F83FB7">
          <w:rPr>
            <w:webHidden/>
          </w:rPr>
          <w:fldChar w:fldCharType="end"/>
        </w:r>
      </w:hyperlink>
    </w:p>
    <w:p w:rsidR="00F83FB7" w:rsidRDefault="001E0182">
      <w:pPr>
        <w:pStyle w:val="TM4"/>
        <w:tabs>
          <w:tab w:val="left" w:pos="1276"/>
        </w:tabs>
        <w:rPr>
          <w:rFonts w:asciiTheme="minorHAnsi" w:eastAsiaTheme="minorEastAsia" w:hAnsiTheme="minorHAnsi" w:cstheme="minorBidi"/>
          <w:sz w:val="22"/>
        </w:rPr>
      </w:pPr>
      <w:hyperlink w:anchor="_Toc3504535" w:history="1">
        <w:r w:rsidR="00F83FB7" w:rsidRPr="005E1B07">
          <w:rPr>
            <w:rStyle w:val="Lienhypertexte"/>
          </w:rPr>
          <w:t>5.4.</w:t>
        </w:r>
        <w:r w:rsidR="00F83FB7">
          <w:rPr>
            <w:rFonts w:asciiTheme="minorHAnsi" w:eastAsiaTheme="minorEastAsia" w:hAnsiTheme="minorHAnsi" w:cstheme="minorBidi"/>
            <w:sz w:val="22"/>
          </w:rPr>
          <w:tab/>
        </w:r>
        <w:r w:rsidR="00F83FB7" w:rsidRPr="005E1B07">
          <w:rPr>
            <w:rStyle w:val="Lienhypertexte"/>
          </w:rPr>
          <w:t>Liens utiles</w:t>
        </w:r>
        <w:r w:rsidR="00F83FB7">
          <w:rPr>
            <w:webHidden/>
          </w:rPr>
          <w:tab/>
        </w:r>
        <w:r w:rsidR="00F83FB7">
          <w:rPr>
            <w:webHidden/>
          </w:rPr>
          <w:fldChar w:fldCharType="begin"/>
        </w:r>
        <w:r w:rsidR="00F83FB7">
          <w:rPr>
            <w:webHidden/>
          </w:rPr>
          <w:instrText xml:space="preserve"> PAGEREF _Toc3504535 \h </w:instrText>
        </w:r>
        <w:r w:rsidR="00F83FB7">
          <w:rPr>
            <w:webHidden/>
          </w:rPr>
        </w:r>
        <w:r w:rsidR="00F83FB7">
          <w:rPr>
            <w:webHidden/>
          </w:rPr>
          <w:fldChar w:fldCharType="separate"/>
        </w:r>
        <w:r w:rsidR="00F83FB7">
          <w:rPr>
            <w:webHidden/>
          </w:rPr>
          <w:t>14</w:t>
        </w:r>
        <w:r w:rsidR="00F83FB7">
          <w:rPr>
            <w:webHidden/>
          </w:rPr>
          <w:fldChar w:fldCharType="end"/>
        </w:r>
      </w:hyperlink>
    </w:p>
    <w:p w:rsidR="00F83FB7" w:rsidRDefault="001E0182">
      <w:pPr>
        <w:pStyle w:val="TM4"/>
        <w:tabs>
          <w:tab w:val="left" w:pos="1276"/>
        </w:tabs>
        <w:rPr>
          <w:rFonts w:asciiTheme="minorHAnsi" w:eastAsiaTheme="minorEastAsia" w:hAnsiTheme="minorHAnsi" w:cstheme="minorBidi"/>
          <w:sz w:val="22"/>
        </w:rPr>
      </w:pPr>
      <w:hyperlink w:anchor="_Toc3504536" w:history="1">
        <w:r w:rsidR="00F83FB7" w:rsidRPr="005E1B07">
          <w:rPr>
            <w:rStyle w:val="Lienhypertexte"/>
          </w:rPr>
          <w:t>5.5.</w:t>
        </w:r>
        <w:r w:rsidR="00F83FB7">
          <w:rPr>
            <w:rFonts w:asciiTheme="minorHAnsi" w:eastAsiaTheme="minorEastAsia" w:hAnsiTheme="minorHAnsi" w:cstheme="minorBidi"/>
            <w:sz w:val="22"/>
          </w:rPr>
          <w:tab/>
        </w:r>
        <w:r w:rsidR="00F83FB7" w:rsidRPr="005E1B07">
          <w:rPr>
            <w:rStyle w:val="Lienhypertexte"/>
          </w:rPr>
          <w:t>Contact établissement</w:t>
        </w:r>
        <w:r w:rsidR="00F83FB7">
          <w:rPr>
            <w:webHidden/>
          </w:rPr>
          <w:tab/>
        </w:r>
        <w:r w:rsidR="00F83FB7">
          <w:rPr>
            <w:webHidden/>
          </w:rPr>
          <w:fldChar w:fldCharType="begin"/>
        </w:r>
        <w:r w:rsidR="00F83FB7">
          <w:rPr>
            <w:webHidden/>
          </w:rPr>
          <w:instrText xml:space="preserve"> PAGEREF _Toc3504536 \h </w:instrText>
        </w:r>
        <w:r w:rsidR="00F83FB7">
          <w:rPr>
            <w:webHidden/>
          </w:rPr>
        </w:r>
        <w:r w:rsidR="00F83FB7">
          <w:rPr>
            <w:webHidden/>
          </w:rPr>
          <w:fldChar w:fldCharType="separate"/>
        </w:r>
        <w:r w:rsidR="00F83FB7">
          <w:rPr>
            <w:webHidden/>
          </w:rPr>
          <w:t>15</w:t>
        </w:r>
        <w:r w:rsidR="00F83FB7">
          <w:rPr>
            <w:webHidden/>
          </w:rPr>
          <w:fldChar w:fldCharType="end"/>
        </w:r>
      </w:hyperlink>
    </w:p>
    <w:p w:rsidR="00F83FB7" w:rsidRDefault="001E0182">
      <w:pPr>
        <w:pStyle w:val="TM4"/>
        <w:tabs>
          <w:tab w:val="left" w:pos="1276"/>
        </w:tabs>
        <w:rPr>
          <w:rFonts w:asciiTheme="minorHAnsi" w:eastAsiaTheme="minorEastAsia" w:hAnsiTheme="minorHAnsi" w:cstheme="minorBidi"/>
          <w:sz w:val="22"/>
        </w:rPr>
      </w:pPr>
      <w:hyperlink w:anchor="_Toc3504537" w:history="1">
        <w:r w:rsidR="00F83FB7" w:rsidRPr="005E1B07">
          <w:rPr>
            <w:rStyle w:val="Lienhypertexte"/>
          </w:rPr>
          <w:t>5.6.</w:t>
        </w:r>
        <w:r w:rsidR="00F83FB7">
          <w:rPr>
            <w:rFonts w:asciiTheme="minorHAnsi" w:eastAsiaTheme="minorEastAsia" w:hAnsiTheme="minorHAnsi" w:cstheme="minorBidi"/>
            <w:sz w:val="22"/>
          </w:rPr>
          <w:tab/>
        </w:r>
        <w:r w:rsidR="00F83FB7" w:rsidRPr="005E1B07">
          <w:rPr>
            <w:rStyle w:val="Lienhypertexte"/>
          </w:rPr>
          <w:t>Contact Scolarité Services</w:t>
        </w:r>
        <w:r w:rsidR="00F83FB7">
          <w:rPr>
            <w:webHidden/>
          </w:rPr>
          <w:tab/>
        </w:r>
        <w:r w:rsidR="00F83FB7">
          <w:rPr>
            <w:webHidden/>
          </w:rPr>
          <w:fldChar w:fldCharType="begin"/>
        </w:r>
        <w:r w:rsidR="00F83FB7">
          <w:rPr>
            <w:webHidden/>
          </w:rPr>
          <w:instrText xml:space="preserve"> PAGEREF _Toc3504537 \h </w:instrText>
        </w:r>
        <w:r w:rsidR="00F83FB7">
          <w:rPr>
            <w:webHidden/>
          </w:rPr>
        </w:r>
        <w:r w:rsidR="00F83FB7">
          <w:rPr>
            <w:webHidden/>
          </w:rPr>
          <w:fldChar w:fldCharType="separate"/>
        </w:r>
        <w:r w:rsidR="00F83FB7">
          <w:rPr>
            <w:webHidden/>
          </w:rPr>
          <w:t>15</w:t>
        </w:r>
        <w:r w:rsidR="00F83FB7">
          <w:rPr>
            <w:webHidden/>
          </w:rPr>
          <w:fldChar w:fldCharType="end"/>
        </w:r>
      </w:hyperlink>
    </w:p>
    <w:p w:rsidR="00F83FB7" w:rsidRDefault="001E0182">
      <w:pPr>
        <w:pStyle w:val="TM4"/>
        <w:tabs>
          <w:tab w:val="left" w:pos="1276"/>
        </w:tabs>
        <w:rPr>
          <w:rFonts w:asciiTheme="minorHAnsi" w:eastAsiaTheme="minorEastAsia" w:hAnsiTheme="minorHAnsi" w:cstheme="minorBidi"/>
          <w:sz w:val="22"/>
        </w:rPr>
      </w:pPr>
      <w:hyperlink w:anchor="_Toc3504538" w:history="1">
        <w:r w:rsidR="00F83FB7" w:rsidRPr="005E1B07">
          <w:rPr>
            <w:rStyle w:val="Lienhypertexte"/>
          </w:rPr>
          <w:t>5.7.</w:t>
        </w:r>
        <w:r w:rsidR="00F83FB7">
          <w:rPr>
            <w:rFonts w:asciiTheme="minorHAnsi" w:eastAsiaTheme="minorEastAsia" w:hAnsiTheme="minorHAnsi" w:cstheme="minorBidi"/>
            <w:sz w:val="22"/>
          </w:rPr>
          <w:tab/>
        </w:r>
        <w:r w:rsidR="00F83FB7" w:rsidRPr="005E1B07">
          <w:rPr>
            <w:rStyle w:val="Lienhypertexte"/>
          </w:rPr>
          <w:t>Mentions légales</w:t>
        </w:r>
        <w:r w:rsidR="00F83FB7">
          <w:rPr>
            <w:webHidden/>
          </w:rPr>
          <w:tab/>
        </w:r>
        <w:r w:rsidR="00F83FB7">
          <w:rPr>
            <w:webHidden/>
          </w:rPr>
          <w:fldChar w:fldCharType="begin"/>
        </w:r>
        <w:r w:rsidR="00F83FB7">
          <w:rPr>
            <w:webHidden/>
          </w:rPr>
          <w:instrText xml:space="preserve"> PAGEREF _Toc3504538 \h </w:instrText>
        </w:r>
        <w:r w:rsidR="00F83FB7">
          <w:rPr>
            <w:webHidden/>
          </w:rPr>
        </w:r>
        <w:r w:rsidR="00F83FB7">
          <w:rPr>
            <w:webHidden/>
          </w:rPr>
          <w:fldChar w:fldCharType="separate"/>
        </w:r>
        <w:r w:rsidR="00F83FB7">
          <w:rPr>
            <w:webHidden/>
          </w:rPr>
          <w:t>15</w:t>
        </w:r>
        <w:r w:rsidR="00F83FB7">
          <w:rPr>
            <w:webHidden/>
          </w:rPr>
          <w:fldChar w:fldCharType="end"/>
        </w:r>
      </w:hyperlink>
    </w:p>
    <w:p w:rsidR="00F83FB7" w:rsidRDefault="001E0182">
      <w:pPr>
        <w:pStyle w:val="TM4"/>
        <w:tabs>
          <w:tab w:val="left" w:pos="1276"/>
        </w:tabs>
        <w:rPr>
          <w:rFonts w:asciiTheme="minorHAnsi" w:eastAsiaTheme="minorEastAsia" w:hAnsiTheme="minorHAnsi" w:cstheme="minorBidi"/>
          <w:sz w:val="22"/>
        </w:rPr>
      </w:pPr>
      <w:hyperlink w:anchor="_Toc3504539" w:history="1">
        <w:r w:rsidR="00F83FB7" w:rsidRPr="005E1B07">
          <w:rPr>
            <w:rStyle w:val="Lienhypertexte"/>
          </w:rPr>
          <w:t>5.8.</w:t>
        </w:r>
        <w:r w:rsidR="00F83FB7">
          <w:rPr>
            <w:rFonts w:asciiTheme="minorHAnsi" w:eastAsiaTheme="minorEastAsia" w:hAnsiTheme="minorHAnsi" w:cstheme="minorBidi"/>
            <w:sz w:val="22"/>
          </w:rPr>
          <w:tab/>
        </w:r>
        <w:r w:rsidR="00F83FB7" w:rsidRPr="005E1B07">
          <w:rPr>
            <w:rStyle w:val="Lienhypertexte"/>
          </w:rPr>
          <w:t>Aide</w:t>
        </w:r>
        <w:r w:rsidR="00F83FB7">
          <w:rPr>
            <w:webHidden/>
          </w:rPr>
          <w:tab/>
        </w:r>
        <w:r w:rsidR="00F83FB7">
          <w:rPr>
            <w:webHidden/>
          </w:rPr>
          <w:fldChar w:fldCharType="begin"/>
        </w:r>
        <w:r w:rsidR="00F83FB7">
          <w:rPr>
            <w:webHidden/>
          </w:rPr>
          <w:instrText xml:space="preserve"> PAGEREF _Toc3504539 \h </w:instrText>
        </w:r>
        <w:r w:rsidR="00F83FB7">
          <w:rPr>
            <w:webHidden/>
          </w:rPr>
        </w:r>
        <w:r w:rsidR="00F83FB7">
          <w:rPr>
            <w:webHidden/>
          </w:rPr>
          <w:fldChar w:fldCharType="separate"/>
        </w:r>
        <w:r w:rsidR="00F83FB7">
          <w:rPr>
            <w:webHidden/>
          </w:rPr>
          <w:t>16</w:t>
        </w:r>
        <w:r w:rsidR="00F83FB7">
          <w:rPr>
            <w:webHidden/>
          </w:rPr>
          <w:fldChar w:fldCharType="end"/>
        </w:r>
      </w:hyperlink>
    </w:p>
    <w:p w:rsidR="00F83FB7" w:rsidRDefault="001E0182">
      <w:pPr>
        <w:pStyle w:val="TM3"/>
        <w:tabs>
          <w:tab w:val="left" w:pos="992"/>
        </w:tabs>
        <w:rPr>
          <w:rFonts w:asciiTheme="minorHAnsi" w:eastAsiaTheme="minorEastAsia" w:hAnsiTheme="minorHAnsi" w:cstheme="minorBidi"/>
          <w:sz w:val="22"/>
          <w:szCs w:val="22"/>
        </w:rPr>
      </w:pPr>
      <w:hyperlink w:anchor="_Toc3504540" w:history="1">
        <w:r w:rsidR="00F83FB7" w:rsidRPr="005E1B07">
          <w:rPr>
            <w:rStyle w:val="Lienhypertexte"/>
          </w:rPr>
          <w:t>6.</w:t>
        </w:r>
        <w:r w:rsidR="00F83FB7">
          <w:rPr>
            <w:rFonts w:asciiTheme="minorHAnsi" w:eastAsiaTheme="minorEastAsia" w:hAnsiTheme="minorHAnsi" w:cstheme="minorBidi"/>
            <w:sz w:val="22"/>
            <w:szCs w:val="22"/>
          </w:rPr>
          <w:tab/>
        </w:r>
        <w:r w:rsidR="00F83FB7" w:rsidRPr="005E1B07">
          <w:rPr>
            <w:rStyle w:val="Lienhypertexte"/>
          </w:rPr>
          <w:t>Les messages d’erreur</w:t>
        </w:r>
        <w:r w:rsidR="00F83FB7">
          <w:rPr>
            <w:webHidden/>
          </w:rPr>
          <w:tab/>
        </w:r>
        <w:r w:rsidR="00F83FB7">
          <w:rPr>
            <w:webHidden/>
          </w:rPr>
          <w:fldChar w:fldCharType="begin"/>
        </w:r>
        <w:r w:rsidR="00F83FB7">
          <w:rPr>
            <w:webHidden/>
          </w:rPr>
          <w:instrText xml:space="preserve"> PAGEREF _Toc3504540 \h </w:instrText>
        </w:r>
        <w:r w:rsidR="00F83FB7">
          <w:rPr>
            <w:webHidden/>
          </w:rPr>
        </w:r>
        <w:r w:rsidR="00F83FB7">
          <w:rPr>
            <w:webHidden/>
          </w:rPr>
          <w:fldChar w:fldCharType="separate"/>
        </w:r>
        <w:r w:rsidR="00F83FB7">
          <w:rPr>
            <w:webHidden/>
          </w:rPr>
          <w:t>17</w:t>
        </w:r>
        <w:r w:rsidR="00F83FB7">
          <w:rPr>
            <w:webHidden/>
          </w:rPr>
          <w:fldChar w:fldCharType="end"/>
        </w:r>
      </w:hyperlink>
    </w:p>
    <w:p w:rsidR="00F83FB7" w:rsidRDefault="001E0182">
      <w:pPr>
        <w:pStyle w:val="TM2"/>
        <w:rPr>
          <w:rFonts w:asciiTheme="minorHAnsi" w:eastAsiaTheme="minorEastAsia" w:hAnsiTheme="minorHAnsi" w:cstheme="minorBidi"/>
          <w:color w:val="auto"/>
          <w:sz w:val="22"/>
          <w:szCs w:val="22"/>
        </w:rPr>
      </w:pPr>
      <w:hyperlink w:anchor="_Toc3504541" w:history="1">
        <w:r w:rsidR="00F83FB7" w:rsidRPr="005E1B07">
          <w:rPr>
            <w:rStyle w:val="Lienhypertexte"/>
          </w:rPr>
          <w:t>Charte Scolarité Services 2019</w:t>
        </w:r>
        <w:r w:rsidR="00F83FB7">
          <w:rPr>
            <w:webHidden/>
          </w:rPr>
          <w:tab/>
        </w:r>
        <w:r w:rsidR="00F83FB7">
          <w:rPr>
            <w:webHidden/>
          </w:rPr>
          <w:fldChar w:fldCharType="begin"/>
        </w:r>
        <w:r w:rsidR="00F83FB7">
          <w:rPr>
            <w:webHidden/>
          </w:rPr>
          <w:instrText xml:space="preserve"> PAGEREF _Toc3504541 \h </w:instrText>
        </w:r>
        <w:r w:rsidR="00F83FB7">
          <w:rPr>
            <w:webHidden/>
          </w:rPr>
        </w:r>
        <w:r w:rsidR="00F83FB7">
          <w:rPr>
            <w:webHidden/>
          </w:rPr>
          <w:fldChar w:fldCharType="separate"/>
        </w:r>
        <w:r w:rsidR="00F83FB7">
          <w:rPr>
            <w:webHidden/>
          </w:rPr>
          <w:t>18</w:t>
        </w:r>
        <w:r w:rsidR="00F83FB7">
          <w:rPr>
            <w:webHidden/>
          </w:rPr>
          <w:fldChar w:fldCharType="end"/>
        </w:r>
      </w:hyperlink>
    </w:p>
    <w:p w:rsidR="00F83FB7" w:rsidRDefault="001E0182">
      <w:pPr>
        <w:pStyle w:val="TM3"/>
        <w:tabs>
          <w:tab w:val="left" w:pos="992"/>
        </w:tabs>
        <w:rPr>
          <w:rFonts w:asciiTheme="minorHAnsi" w:eastAsiaTheme="minorEastAsia" w:hAnsiTheme="minorHAnsi" w:cstheme="minorBidi"/>
          <w:sz w:val="22"/>
          <w:szCs w:val="22"/>
        </w:rPr>
      </w:pPr>
      <w:hyperlink w:anchor="_Toc3504542" w:history="1">
        <w:r w:rsidR="00F83FB7" w:rsidRPr="005E1B07">
          <w:rPr>
            <w:rStyle w:val="Lienhypertexte"/>
          </w:rPr>
          <w:t>1.</w:t>
        </w:r>
        <w:r w:rsidR="00F83FB7">
          <w:rPr>
            <w:rFonts w:asciiTheme="minorHAnsi" w:eastAsiaTheme="minorEastAsia" w:hAnsiTheme="minorHAnsi" w:cstheme="minorBidi"/>
            <w:sz w:val="22"/>
            <w:szCs w:val="22"/>
          </w:rPr>
          <w:tab/>
        </w:r>
        <w:r w:rsidR="00F83FB7" w:rsidRPr="005E1B07">
          <w:rPr>
            <w:rStyle w:val="Lienhypertexte"/>
          </w:rPr>
          <w:t>Un accueil modifié</w:t>
        </w:r>
        <w:r w:rsidR="00F83FB7">
          <w:rPr>
            <w:webHidden/>
          </w:rPr>
          <w:tab/>
        </w:r>
        <w:r w:rsidR="00F83FB7">
          <w:rPr>
            <w:webHidden/>
          </w:rPr>
          <w:fldChar w:fldCharType="begin"/>
        </w:r>
        <w:r w:rsidR="00F83FB7">
          <w:rPr>
            <w:webHidden/>
          </w:rPr>
          <w:instrText xml:space="preserve"> PAGEREF _Toc3504542 \h </w:instrText>
        </w:r>
        <w:r w:rsidR="00F83FB7">
          <w:rPr>
            <w:webHidden/>
          </w:rPr>
        </w:r>
        <w:r w:rsidR="00F83FB7">
          <w:rPr>
            <w:webHidden/>
          </w:rPr>
          <w:fldChar w:fldCharType="separate"/>
        </w:r>
        <w:r w:rsidR="00F83FB7">
          <w:rPr>
            <w:webHidden/>
          </w:rPr>
          <w:t>18</w:t>
        </w:r>
        <w:r w:rsidR="00F83FB7">
          <w:rPr>
            <w:webHidden/>
          </w:rPr>
          <w:fldChar w:fldCharType="end"/>
        </w:r>
      </w:hyperlink>
    </w:p>
    <w:p w:rsidR="00F83FB7" w:rsidRDefault="001E0182">
      <w:pPr>
        <w:pStyle w:val="TM4"/>
        <w:tabs>
          <w:tab w:val="left" w:pos="1276"/>
        </w:tabs>
        <w:rPr>
          <w:rFonts w:asciiTheme="minorHAnsi" w:eastAsiaTheme="minorEastAsia" w:hAnsiTheme="minorHAnsi" w:cstheme="minorBidi"/>
          <w:sz w:val="22"/>
        </w:rPr>
      </w:pPr>
      <w:hyperlink w:anchor="_Toc3504543" w:history="1">
        <w:r w:rsidR="00F83FB7" w:rsidRPr="005E1B07">
          <w:rPr>
            <w:rStyle w:val="Lienhypertexte"/>
          </w:rPr>
          <w:t>1.1.</w:t>
        </w:r>
        <w:r w:rsidR="00F83FB7">
          <w:rPr>
            <w:rFonts w:asciiTheme="minorHAnsi" w:eastAsiaTheme="minorEastAsia" w:hAnsiTheme="minorHAnsi" w:cstheme="minorBidi"/>
            <w:sz w:val="22"/>
          </w:rPr>
          <w:tab/>
        </w:r>
        <w:r w:rsidR="00F83FB7" w:rsidRPr="005E1B07">
          <w:rPr>
            <w:rStyle w:val="Lienhypertexte"/>
          </w:rPr>
          <w:t>Une hiérarchie générique</w:t>
        </w:r>
        <w:r w:rsidR="00F83FB7">
          <w:rPr>
            <w:webHidden/>
          </w:rPr>
          <w:tab/>
        </w:r>
        <w:r w:rsidR="00F83FB7">
          <w:rPr>
            <w:webHidden/>
          </w:rPr>
          <w:fldChar w:fldCharType="begin"/>
        </w:r>
        <w:r w:rsidR="00F83FB7">
          <w:rPr>
            <w:webHidden/>
          </w:rPr>
          <w:instrText xml:space="preserve"> PAGEREF _Toc3504543 \h </w:instrText>
        </w:r>
        <w:r w:rsidR="00F83FB7">
          <w:rPr>
            <w:webHidden/>
          </w:rPr>
        </w:r>
        <w:r w:rsidR="00F83FB7">
          <w:rPr>
            <w:webHidden/>
          </w:rPr>
          <w:fldChar w:fldCharType="separate"/>
        </w:r>
        <w:r w:rsidR="00F83FB7">
          <w:rPr>
            <w:webHidden/>
          </w:rPr>
          <w:t>18</w:t>
        </w:r>
        <w:r w:rsidR="00F83FB7">
          <w:rPr>
            <w:webHidden/>
          </w:rPr>
          <w:fldChar w:fldCharType="end"/>
        </w:r>
      </w:hyperlink>
    </w:p>
    <w:p w:rsidR="00F83FB7" w:rsidRDefault="001E0182">
      <w:pPr>
        <w:pStyle w:val="TM4"/>
        <w:tabs>
          <w:tab w:val="left" w:pos="1276"/>
        </w:tabs>
        <w:rPr>
          <w:rFonts w:asciiTheme="minorHAnsi" w:eastAsiaTheme="minorEastAsia" w:hAnsiTheme="minorHAnsi" w:cstheme="minorBidi"/>
          <w:sz w:val="22"/>
        </w:rPr>
      </w:pPr>
      <w:hyperlink w:anchor="_Toc3504544" w:history="1">
        <w:r w:rsidR="00F83FB7" w:rsidRPr="005E1B07">
          <w:rPr>
            <w:rStyle w:val="Lienhypertexte"/>
          </w:rPr>
          <w:t>1.2.</w:t>
        </w:r>
        <w:r w:rsidR="00F83FB7">
          <w:rPr>
            <w:rFonts w:asciiTheme="minorHAnsi" w:eastAsiaTheme="minorEastAsia" w:hAnsiTheme="minorHAnsi" w:cstheme="minorBidi"/>
            <w:sz w:val="22"/>
          </w:rPr>
          <w:tab/>
        </w:r>
        <w:r w:rsidR="00F83FB7" w:rsidRPr="005E1B07">
          <w:rPr>
            <w:rStyle w:val="Lienhypertexte"/>
          </w:rPr>
          <w:t>Le synoptique modifié de Scolarité Services</w:t>
        </w:r>
        <w:r w:rsidR="00F83FB7">
          <w:rPr>
            <w:webHidden/>
          </w:rPr>
          <w:tab/>
        </w:r>
        <w:r w:rsidR="00F83FB7">
          <w:rPr>
            <w:webHidden/>
          </w:rPr>
          <w:fldChar w:fldCharType="begin"/>
        </w:r>
        <w:r w:rsidR="00F83FB7">
          <w:rPr>
            <w:webHidden/>
          </w:rPr>
          <w:instrText xml:space="preserve"> PAGEREF _Toc3504544 \h </w:instrText>
        </w:r>
        <w:r w:rsidR="00F83FB7">
          <w:rPr>
            <w:webHidden/>
          </w:rPr>
        </w:r>
        <w:r w:rsidR="00F83FB7">
          <w:rPr>
            <w:webHidden/>
          </w:rPr>
          <w:fldChar w:fldCharType="separate"/>
        </w:r>
        <w:r w:rsidR="00F83FB7">
          <w:rPr>
            <w:webHidden/>
          </w:rPr>
          <w:t>19</w:t>
        </w:r>
        <w:r w:rsidR="00F83FB7">
          <w:rPr>
            <w:webHidden/>
          </w:rPr>
          <w:fldChar w:fldCharType="end"/>
        </w:r>
      </w:hyperlink>
    </w:p>
    <w:p w:rsidR="00F83FB7" w:rsidRDefault="001E0182">
      <w:pPr>
        <w:pStyle w:val="TM4"/>
        <w:tabs>
          <w:tab w:val="left" w:pos="1276"/>
        </w:tabs>
        <w:rPr>
          <w:rFonts w:asciiTheme="minorHAnsi" w:eastAsiaTheme="minorEastAsia" w:hAnsiTheme="minorHAnsi" w:cstheme="minorBidi"/>
          <w:sz w:val="22"/>
        </w:rPr>
      </w:pPr>
      <w:hyperlink w:anchor="_Toc3504545" w:history="1">
        <w:r w:rsidR="00F83FB7" w:rsidRPr="005E1B07">
          <w:rPr>
            <w:rStyle w:val="Lienhypertexte"/>
          </w:rPr>
          <w:t>1.3.</w:t>
        </w:r>
        <w:r w:rsidR="00F83FB7">
          <w:rPr>
            <w:rFonts w:asciiTheme="minorHAnsi" w:eastAsiaTheme="minorEastAsia" w:hAnsiTheme="minorHAnsi" w:cstheme="minorBidi"/>
            <w:sz w:val="22"/>
          </w:rPr>
          <w:tab/>
        </w:r>
        <w:r w:rsidR="00F83FB7" w:rsidRPr="005E1B07">
          <w:rPr>
            <w:rStyle w:val="Lienhypertexte"/>
          </w:rPr>
          <w:t>Dans le détail</w:t>
        </w:r>
        <w:r w:rsidR="00F83FB7">
          <w:rPr>
            <w:webHidden/>
          </w:rPr>
          <w:tab/>
        </w:r>
        <w:r w:rsidR="00F83FB7">
          <w:rPr>
            <w:webHidden/>
          </w:rPr>
          <w:fldChar w:fldCharType="begin"/>
        </w:r>
        <w:r w:rsidR="00F83FB7">
          <w:rPr>
            <w:webHidden/>
          </w:rPr>
          <w:instrText xml:space="preserve"> PAGEREF _Toc3504545 \h </w:instrText>
        </w:r>
        <w:r w:rsidR="00F83FB7">
          <w:rPr>
            <w:webHidden/>
          </w:rPr>
        </w:r>
        <w:r w:rsidR="00F83FB7">
          <w:rPr>
            <w:webHidden/>
          </w:rPr>
          <w:fldChar w:fldCharType="separate"/>
        </w:r>
        <w:r w:rsidR="00F83FB7">
          <w:rPr>
            <w:webHidden/>
          </w:rPr>
          <w:t>20</w:t>
        </w:r>
        <w:r w:rsidR="00F83FB7">
          <w:rPr>
            <w:webHidden/>
          </w:rPr>
          <w:fldChar w:fldCharType="end"/>
        </w:r>
      </w:hyperlink>
    </w:p>
    <w:p w:rsidR="00F83FB7" w:rsidRDefault="001E0182">
      <w:pPr>
        <w:pStyle w:val="TM3"/>
        <w:tabs>
          <w:tab w:val="left" w:pos="992"/>
        </w:tabs>
        <w:rPr>
          <w:rFonts w:asciiTheme="minorHAnsi" w:eastAsiaTheme="minorEastAsia" w:hAnsiTheme="minorHAnsi" w:cstheme="minorBidi"/>
          <w:sz w:val="22"/>
          <w:szCs w:val="22"/>
        </w:rPr>
      </w:pPr>
      <w:hyperlink w:anchor="_Toc3504546" w:history="1">
        <w:r w:rsidR="00F83FB7" w:rsidRPr="005E1B07">
          <w:rPr>
            <w:rStyle w:val="Lienhypertexte"/>
          </w:rPr>
          <w:t>2.</w:t>
        </w:r>
        <w:r w:rsidR="00F83FB7">
          <w:rPr>
            <w:rFonts w:asciiTheme="minorHAnsi" w:eastAsiaTheme="minorEastAsia" w:hAnsiTheme="minorHAnsi" w:cstheme="minorBidi"/>
            <w:sz w:val="22"/>
            <w:szCs w:val="22"/>
          </w:rPr>
          <w:tab/>
        </w:r>
        <w:r w:rsidR="00F83FB7" w:rsidRPr="005E1B07">
          <w:rPr>
            <w:rStyle w:val="Lienhypertexte"/>
          </w:rPr>
          <w:t>Le menu</w:t>
        </w:r>
        <w:r w:rsidR="00F83FB7">
          <w:rPr>
            <w:webHidden/>
          </w:rPr>
          <w:tab/>
        </w:r>
        <w:r w:rsidR="00F83FB7">
          <w:rPr>
            <w:webHidden/>
          </w:rPr>
          <w:fldChar w:fldCharType="begin"/>
        </w:r>
        <w:r w:rsidR="00F83FB7">
          <w:rPr>
            <w:webHidden/>
          </w:rPr>
          <w:instrText xml:space="preserve"> PAGEREF _Toc3504546 \h </w:instrText>
        </w:r>
        <w:r w:rsidR="00F83FB7">
          <w:rPr>
            <w:webHidden/>
          </w:rPr>
        </w:r>
        <w:r w:rsidR="00F83FB7">
          <w:rPr>
            <w:webHidden/>
          </w:rPr>
          <w:fldChar w:fldCharType="separate"/>
        </w:r>
        <w:r w:rsidR="00F83FB7">
          <w:rPr>
            <w:webHidden/>
          </w:rPr>
          <w:t>21</w:t>
        </w:r>
        <w:r w:rsidR="00F83FB7">
          <w:rPr>
            <w:webHidden/>
          </w:rPr>
          <w:fldChar w:fldCharType="end"/>
        </w:r>
      </w:hyperlink>
    </w:p>
    <w:p w:rsidR="00F83FB7" w:rsidRDefault="001E0182">
      <w:pPr>
        <w:pStyle w:val="TM4"/>
        <w:tabs>
          <w:tab w:val="left" w:pos="1276"/>
        </w:tabs>
        <w:rPr>
          <w:rFonts w:asciiTheme="minorHAnsi" w:eastAsiaTheme="minorEastAsia" w:hAnsiTheme="minorHAnsi" w:cstheme="minorBidi"/>
          <w:sz w:val="22"/>
        </w:rPr>
      </w:pPr>
      <w:hyperlink w:anchor="_Toc3504547" w:history="1">
        <w:r w:rsidR="00F83FB7" w:rsidRPr="005E1B07">
          <w:rPr>
            <w:rStyle w:val="Lienhypertexte"/>
          </w:rPr>
          <w:t>2.1.</w:t>
        </w:r>
        <w:r w:rsidR="00F83FB7">
          <w:rPr>
            <w:rFonts w:asciiTheme="minorHAnsi" w:eastAsiaTheme="minorEastAsia" w:hAnsiTheme="minorHAnsi" w:cstheme="minorBidi"/>
            <w:sz w:val="22"/>
          </w:rPr>
          <w:tab/>
        </w:r>
        <w:r w:rsidR="00F83FB7" w:rsidRPr="005E1B07">
          <w:rPr>
            <w:rStyle w:val="Lienhypertexte"/>
          </w:rPr>
          <w:t>La forme et la position du menu</w:t>
        </w:r>
        <w:r w:rsidR="00F83FB7">
          <w:rPr>
            <w:webHidden/>
          </w:rPr>
          <w:tab/>
        </w:r>
        <w:r w:rsidR="00F83FB7">
          <w:rPr>
            <w:webHidden/>
          </w:rPr>
          <w:fldChar w:fldCharType="begin"/>
        </w:r>
        <w:r w:rsidR="00F83FB7">
          <w:rPr>
            <w:webHidden/>
          </w:rPr>
          <w:instrText xml:space="preserve"> PAGEREF _Toc3504547 \h </w:instrText>
        </w:r>
        <w:r w:rsidR="00F83FB7">
          <w:rPr>
            <w:webHidden/>
          </w:rPr>
        </w:r>
        <w:r w:rsidR="00F83FB7">
          <w:rPr>
            <w:webHidden/>
          </w:rPr>
          <w:fldChar w:fldCharType="separate"/>
        </w:r>
        <w:r w:rsidR="00F83FB7">
          <w:rPr>
            <w:webHidden/>
          </w:rPr>
          <w:t>21</w:t>
        </w:r>
        <w:r w:rsidR="00F83FB7">
          <w:rPr>
            <w:webHidden/>
          </w:rPr>
          <w:fldChar w:fldCharType="end"/>
        </w:r>
      </w:hyperlink>
    </w:p>
    <w:p w:rsidR="00F83FB7" w:rsidRDefault="001E0182">
      <w:pPr>
        <w:pStyle w:val="TM4"/>
        <w:tabs>
          <w:tab w:val="left" w:pos="1276"/>
        </w:tabs>
        <w:rPr>
          <w:rFonts w:asciiTheme="minorHAnsi" w:eastAsiaTheme="minorEastAsia" w:hAnsiTheme="minorHAnsi" w:cstheme="minorBidi"/>
          <w:sz w:val="22"/>
        </w:rPr>
      </w:pPr>
      <w:hyperlink w:anchor="_Toc3504548" w:history="1">
        <w:r w:rsidR="00F83FB7" w:rsidRPr="005E1B07">
          <w:rPr>
            <w:rStyle w:val="Lienhypertexte"/>
          </w:rPr>
          <w:t>2.2.</w:t>
        </w:r>
        <w:r w:rsidR="00F83FB7">
          <w:rPr>
            <w:rFonts w:asciiTheme="minorHAnsi" w:eastAsiaTheme="minorEastAsia" w:hAnsiTheme="minorHAnsi" w:cstheme="minorBidi"/>
            <w:sz w:val="22"/>
          </w:rPr>
          <w:tab/>
        </w:r>
        <w:r w:rsidR="00F83FB7" w:rsidRPr="005E1B07">
          <w:rPr>
            <w:rStyle w:val="Lienhypertexte"/>
          </w:rPr>
          <w:t>Les entrées du menu</w:t>
        </w:r>
        <w:r w:rsidR="00F83FB7">
          <w:rPr>
            <w:webHidden/>
          </w:rPr>
          <w:tab/>
        </w:r>
        <w:r w:rsidR="00F83FB7">
          <w:rPr>
            <w:webHidden/>
          </w:rPr>
          <w:fldChar w:fldCharType="begin"/>
        </w:r>
        <w:r w:rsidR="00F83FB7">
          <w:rPr>
            <w:webHidden/>
          </w:rPr>
          <w:instrText xml:space="preserve"> PAGEREF _Toc3504548 \h </w:instrText>
        </w:r>
        <w:r w:rsidR="00F83FB7">
          <w:rPr>
            <w:webHidden/>
          </w:rPr>
        </w:r>
        <w:r w:rsidR="00F83FB7">
          <w:rPr>
            <w:webHidden/>
          </w:rPr>
          <w:fldChar w:fldCharType="separate"/>
        </w:r>
        <w:r w:rsidR="00F83FB7">
          <w:rPr>
            <w:webHidden/>
          </w:rPr>
          <w:t>21</w:t>
        </w:r>
        <w:r w:rsidR="00F83FB7">
          <w:rPr>
            <w:webHidden/>
          </w:rPr>
          <w:fldChar w:fldCharType="end"/>
        </w:r>
      </w:hyperlink>
    </w:p>
    <w:p w:rsidR="00F83FB7" w:rsidRDefault="001E0182">
      <w:pPr>
        <w:pStyle w:val="TM3"/>
        <w:tabs>
          <w:tab w:val="left" w:pos="992"/>
        </w:tabs>
        <w:rPr>
          <w:rFonts w:asciiTheme="minorHAnsi" w:eastAsiaTheme="minorEastAsia" w:hAnsiTheme="minorHAnsi" w:cstheme="minorBidi"/>
          <w:sz w:val="22"/>
          <w:szCs w:val="22"/>
        </w:rPr>
      </w:pPr>
      <w:hyperlink w:anchor="_Toc3504549" w:history="1">
        <w:r w:rsidR="00F83FB7" w:rsidRPr="005E1B07">
          <w:rPr>
            <w:rStyle w:val="Lienhypertexte"/>
          </w:rPr>
          <w:t>3.</w:t>
        </w:r>
        <w:r w:rsidR="00F83FB7">
          <w:rPr>
            <w:rFonts w:asciiTheme="minorHAnsi" w:eastAsiaTheme="minorEastAsia" w:hAnsiTheme="minorHAnsi" w:cstheme="minorBidi"/>
            <w:sz w:val="22"/>
            <w:szCs w:val="22"/>
          </w:rPr>
          <w:tab/>
        </w:r>
        <w:r w:rsidR="00F83FB7" w:rsidRPr="005E1B07">
          <w:rPr>
            <w:rStyle w:val="Lienhypertexte"/>
          </w:rPr>
          <w:t>La structure du haut de page</w:t>
        </w:r>
        <w:r w:rsidR="00F83FB7">
          <w:rPr>
            <w:webHidden/>
          </w:rPr>
          <w:tab/>
        </w:r>
        <w:r w:rsidR="00F83FB7">
          <w:rPr>
            <w:webHidden/>
          </w:rPr>
          <w:fldChar w:fldCharType="begin"/>
        </w:r>
        <w:r w:rsidR="00F83FB7">
          <w:rPr>
            <w:webHidden/>
          </w:rPr>
          <w:instrText xml:space="preserve"> PAGEREF _Toc3504549 \h </w:instrText>
        </w:r>
        <w:r w:rsidR="00F83FB7">
          <w:rPr>
            <w:webHidden/>
          </w:rPr>
        </w:r>
        <w:r w:rsidR="00F83FB7">
          <w:rPr>
            <w:webHidden/>
          </w:rPr>
          <w:fldChar w:fldCharType="separate"/>
        </w:r>
        <w:r w:rsidR="00F83FB7">
          <w:rPr>
            <w:webHidden/>
          </w:rPr>
          <w:t>22</w:t>
        </w:r>
        <w:r w:rsidR="00F83FB7">
          <w:rPr>
            <w:webHidden/>
          </w:rPr>
          <w:fldChar w:fldCharType="end"/>
        </w:r>
      </w:hyperlink>
    </w:p>
    <w:p w:rsidR="00F83FB7" w:rsidRDefault="001E0182">
      <w:pPr>
        <w:pStyle w:val="TM4"/>
        <w:tabs>
          <w:tab w:val="left" w:pos="1276"/>
        </w:tabs>
        <w:rPr>
          <w:rFonts w:asciiTheme="minorHAnsi" w:eastAsiaTheme="minorEastAsia" w:hAnsiTheme="minorHAnsi" w:cstheme="minorBidi"/>
          <w:sz w:val="22"/>
        </w:rPr>
      </w:pPr>
      <w:hyperlink w:anchor="_Toc3504550" w:history="1">
        <w:r w:rsidR="00F83FB7" w:rsidRPr="005E1B07">
          <w:rPr>
            <w:rStyle w:val="Lienhypertexte"/>
          </w:rPr>
          <w:t>3.1.</w:t>
        </w:r>
        <w:r w:rsidR="00F83FB7">
          <w:rPr>
            <w:rFonts w:asciiTheme="minorHAnsi" w:eastAsiaTheme="minorEastAsia" w:hAnsiTheme="minorHAnsi" w:cstheme="minorBidi"/>
            <w:sz w:val="22"/>
          </w:rPr>
          <w:tab/>
        </w:r>
        <w:r w:rsidR="00F83FB7" w:rsidRPr="005E1B07">
          <w:rPr>
            <w:rStyle w:val="Lienhypertexte"/>
          </w:rPr>
          <w:t>Cas général</w:t>
        </w:r>
        <w:r w:rsidR="00F83FB7">
          <w:rPr>
            <w:webHidden/>
          </w:rPr>
          <w:tab/>
        </w:r>
        <w:r w:rsidR="00F83FB7">
          <w:rPr>
            <w:webHidden/>
          </w:rPr>
          <w:fldChar w:fldCharType="begin"/>
        </w:r>
        <w:r w:rsidR="00F83FB7">
          <w:rPr>
            <w:webHidden/>
          </w:rPr>
          <w:instrText xml:space="preserve"> PAGEREF _Toc3504550 \h </w:instrText>
        </w:r>
        <w:r w:rsidR="00F83FB7">
          <w:rPr>
            <w:webHidden/>
          </w:rPr>
        </w:r>
        <w:r w:rsidR="00F83FB7">
          <w:rPr>
            <w:webHidden/>
          </w:rPr>
          <w:fldChar w:fldCharType="separate"/>
        </w:r>
        <w:r w:rsidR="00F83FB7">
          <w:rPr>
            <w:webHidden/>
          </w:rPr>
          <w:t>22</w:t>
        </w:r>
        <w:r w:rsidR="00F83FB7">
          <w:rPr>
            <w:webHidden/>
          </w:rPr>
          <w:fldChar w:fldCharType="end"/>
        </w:r>
      </w:hyperlink>
    </w:p>
    <w:p w:rsidR="00F83FB7" w:rsidRDefault="001E0182">
      <w:pPr>
        <w:pStyle w:val="TM4"/>
        <w:tabs>
          <w:tab w:val="left" w:pos="1276"/>
        </w:tabs>
        <w:rPr>
          <w:rFonts w:asciiTheme="minorHAnsi" w:eastAsiaTheme="minorEastAsia" w:hAnsiTheme="minorHAnsi" w:cstheme="minorBidi"/>
          <w:sz w:val="22"/>
        </w:rPr>
      </w:pPr>
      <w:hyperlink w:anchor="_Toc3504551" w:history="1">
        <w:r w:rsidR="00F83FB7" w:rsidRPr="005E1B07">
          <w:rPr>
            <w:rStyle w:val="Lienhypertexte"/>
          </w:rPr>
          <w:t>3.2.</w:t>
        </w:r>
        <w:r w:rsidR="00F83FB7">
          <w:rPr>
            <w:rFonts w:asciiTheme="minorHAnsi" w:eastAsiaTheme="minorEastAsia" w:hAnsiTheme="minorHAnsi" w:cstheme="minorBidi"/>
            <w:sz w:val="22"/>
          </w:rPr>
          <w:tab/>
        </w:r>
        <w:r w:rsidR="00F83FB7" w:rsidRPr="005E1B07">
          <w:rPr>
            <w:rStyle w:val="Lienhypertexte"/>
          </w:rPr>
          <w:t>Cas d’un téléservice avec vue</w:t>
        </w:r>
        <w:r w:rsidR="00F83FB7">
          <w:rPr>
            <w:webHidden/>
          </w:rPr>
          <w:tab/>
        </w:r>
        <w:r w:rsidR="00F83FB7">
          <w:rPr>
            <w:webHidden/>
          </w:rPr>
          <w:fldChar w:fldCharType="begin"/>
        </w:r>
        <w:r w:rsidR="00F83FB7">
          <w:rPr>
            <w:webHidden/>
          </w:rPr>
          <w:instrText xml:space="preserve"> PAGEREF _Toc3504551 \h </w:instrText>
        </w:r>
        <w:r w:rsidR="00F83FB7">
          <w:rPr>
            <w:webHidden/>
          </w:rPr>
        </w:r>
        <w:r w:rsidR="00F83FB7">
          <w:rPr>
            <w:webHidden/>
          </w:rPr>
          <w:fldChar w:fldCharType="separate"/>
        </w:r>
        <w:r w:rsidR="00F83FB7">
          <w:rPr>
            <w:webHidden/>
          </w:rPr>
          <w:t>22</w:t>
        </w:r>
        <w:r w:rsidR="00F83FB7">
          <w:rPr>
            <w:webHidden/>
          </w:rPr>
          <w:fldChar w:fldCharType="end"/>
        </w:r>
      </w:hyperlink>
    </w:p>
    <w:p w:rsidR="00F83FB7" w:rsidRDefault="001E0182">
      <w:pPr>
        <w:pStyle w:val="TM3"/>
        <w:tabs>
          <w:tab w:val="left" w:pos="992"/>
        </w:tabs>
        <w:rPr>
          <w:rFonts w:asciiTheme="minorHAnsi" w:eastAsiaTheme="minorEastAsia" w:hAnsiTheme="minorHAnsi" w:cstheme="minorBidi"/>
          <w:sz w:val="22"/>
          <w:szCs w:val="22"/>
        </w:rPr>
      </w:pPr>
      <w:hyperlink w:anchor="_Toc3504552" w:history="1">
        <w:r w:rsidR="00F83FB7" w:rsidRPr="005E1B07">
          <w:rPr>
            <w:rStyle w:val="Lienhypertexte"/>
          </w:rPr>
          <w:t>4.</w:t>
        </w:r>
        <w:r w:rsidR="00F83FB7">
          <w:rPr>
            <w:rFonts w:asciiTheme="minorHAnsi" w:eastAsiaTheme="minorEastAsia" w:hAnsiTheme="minorHAnsi" w:cstheme="minorBidi"/>
            <w:sz w:val="22"/>
            <w:szCs w:val="22"/>
          </w:rPr>
          <w:tab/>
        </w:r>
        <w:r w:rsidR="00F83FB7" w:rsidRPr="005E1B07">
          <w:rPr>
            <w:rStyle w:val="Lienhypertexte"/>
          </w:rPr>
          <w:t>Un exemple de téléservice – Le cahier de texte</w:t>
        </w:r>
        <w:r w:rsidR="00F83FB7">
          <w:rPr>
            <w:webHidden/>
          </w:rPr>
          <w:tab/>
        </w:r>
        <w:r w:rsidR="00F83FB7">
          <w:rPr>
            <w:webHidden/>
          </w:rPr>
          <w:fldChar w:fldCharType="begin"/>
        </w:r>
        <w:r w:rsidR="00F83FB7">
          <w:rPr>
            <w:webHidden/>
          </w:rPr>
          <w:instrText xml:space="preserve"> PAGEREF _Toc3504552 \h </w:instrText>
        </w:r>
        <w:r w:rsidR="00F83FB7">
          <w:rPr>
            <w:webHidden/>
          </w:rPr>
        </w:r>
        <w:r w:rsidR="00F83FB7">
          <w:rPr>
            <w:webHidden/>
          </w:rPr>
          <w:fldChar w:fldCharType="separate"/>
        </w:r>
        <w:r w:rsidR="00F83FB7">
          <w:rPr>
            <w:webHidden/>
          </w:rPr>
          <w:t>23</w:t>
        </w:r>
        <w:r w:rsidR="00F83FB7">
          <w:rPr>
            <w:webHidden/>
          </w:rPr>
          <w:fldChar w:fldCharType="end"/>
        </w:r>
      </w:hyperlink>
    </w:p>
    <w:p w:rsidR="007D0670" w:rsidRDefault="003D0CD7" w:rsidP="007D0670">
      <w:r>
        <w:rPr>
          <w:b/>
          <w:bCs/>
          <w:noProof/>
        </w:rPr>
        <w:fldChar w:fldCharType="end"/>
      </w:r>
    </w:p>
    <w:p w:rsidR="007D0670" w:rsidRDefault="007D0670">
      <w:r>
        <w:br w:type="page"/>
      </w:r>
    </w:p>
    <w:p w:rsidR="007D0670" w:rsidRDefault="00F83FB7" w:rsidP="00A12AA0">
      <w:pPr>
        <w:pStyle w:val="Titre2"/>
      </w:pPr>
      <w:bookmarkStart w:id="1" w:name="_Toc3504518"/>
      <w:r>
        <w:lastRenderedPageBreak/>
        <w:t>Rétro documentation</w:t>
      </w:r>
      <w:r w:rsidR="007D0670">
        <w:t xml:space="preserve"> de la charte </w:t>
      </w:r>
      <w:r w:rsidR="00162F47">
        <w:t>Scolarité Services</w:t>
      </w:r>
      <w:bookmarkEnd w:id="1"/>
    </w:p>
    <w:p w:rsidR="007D0670" w:rsidRDefault="007D0670" w:rsidP="007D0670">
      <w:r>
        <w:t xml:space="preserve">Les développements actuels s’appuient essentiellement </w:t>
      </w:r>
      <w:r w:rsidRPr="00171F1D">
        <w:rPr>
          <w:b/>
        </w:rPr>
        <w:t xml:space="preserve">sur la maquette </w:t>
      </w:r>
      <w:r w:rsidR="00BD19A2" w:rsidRPr="00171F1D">
        <w:rPr>
          <w:b/>
        </w:rPr>
        <w:t>2014</w:t>
      </w:r>
      <w:r w:rsidR="00BD19A2">
        <w:t xml:space="preserve"> </w:t>
      </w:r>
      <w:r w:rsidR="00E00418">
        <w:t>(fichier trunk.zip), ajustée à la marge par les développements réalisés.</w:t>
      </w:r>
    </w:p>
    <w:p w:rsidR="000C693C" w:rsidRDefault="000C693C" w:rsidP="007D0670">
      <w:r>
        <w:t>Le présent chapitre formalise les principes ergonomiques adoptés, en signalant lorsque nécessaire les difficultés induites et les solutions à envisager.</w:t>
      </w:r>
    </w:p>
    <w:p w:rsidR="00171F1D" w:rsidRDefault="00171F1D" w:rsidP="007D0670"/>
    <w:p w:rsidR="00794325" w:rsidRDefault="00794325" w:rsidP="007D0670">
      <w:r w:rsidRPr="00171F1D">
        <w:rPr>
          <w:b/>
        </w:rPr>
        <w:t>L’examen des différents téléservices</w:t>
      </w:r>
      <w:r>
        <w:t xml:space="preserve"> développés témoigne d’une diversité des ergonomies et mises en forme adoptées par les différents développeurs :</w:t>
      </w:r>
    </w:p>
    <w:p w:rsidR="00794325" w:rsidRDefault="00794325" w:rsidP="00794325">
      <w:pPr>
        <w:pStyle w:val="R1"/>
      </w:pPr>
      <w:r>
        <w:t>Cela fixe les limites de la présente tentative de rétro-documentation d’une charte ergonomique : il est bien difficile de généraliser des mises en œuvre aussi disparates.</w:t>
      </w:r>
    </w:p>
    <w:p w:rsidR="00794325" w:rsidRDefault="00794325" w:rsidP="00794325">
      <w:pPr>
        <w:pStyle w:val="R1"/>
      </w:pPr>
      <w:r>
        <w:t>Cela prouve la nécessité de formaliser une charte des téléservices</w:t>
      </w:r>
      <w:r w:rsidR="00171F1D">
        <w:t> :</w:t>
      </w:r>
      <w:r>
        <w:t xml:space="preserve"> </w:t>
      </w:r>
      <w:r w:rsidR="00171F1D">
        <w:t xml:space="preserve">si </w:t>
      </w:r>
      <w:r>
        <w:t>l’hétérogénéité actuelle</w:t>
      </w:r>
      <w:r w:rsidR="00171F1D">
        <w:t xml:space="preserve"> témoigne de l’inventivité des concepteurs et développeurs, elle se heurte au principe d’homogénéité ergonomique. Il n’y a généralement aucune raison valable de demander à un utilisateur de réaliser une même action de façon différente selon le téléservice qu’il utilise. </w:t>
      </w:r>
    </w:p>
    <w:p w:rsidR="000C693C" w:rsidRDefault="000C693C" w:rsidP="007D0670"/>
    <w:p w:rsidR="000C693C" w:rsidRDefault="000C693C" w:rsidP="007D0670">
      <w:r w:rsidRPr="00171F1D">
        <w:rPr>
          <w:b/>
        </w:rPr>
        <w:t>Le chapitre suivant proposera une charte ergonomique</w:t>
      </w:r>
      <w:r>
        <w:t xml:space="preserve"> résultant de cette analyse : elle pourra être appliquée aux nouveaux téléservices développés, et si nécessaire aux téléservices existants.</w:t>
      </w:r>
    </w:p>
    <w:p w:rsidR="0006527B" w:rsidRDefault="0006527B" w:rsidP="007D0670"/>
    <w:p w:rsidR="0006527B" w:rsidRDefault="0006527B" w:rsidP="007D0670">
      <w:r>
        <w:t xml:space="preserve">Tous les écrans sont présentés en grande résolution (format desktop) et en petite résolution (format smartphone). Des variantes pour tablette </w:t>
      </w:r>
      <w:r w:rsidR="00301F05">
        <w:t>permettent</w:t>
      </w:r>
      <w:r>
        <w:t xml:space="preserve"> une meilleur</w:t>
      </w:r>
      <w:r w:rsidR="000B5B56">
        <w:t>e</w:t>
      </w:r>
      <w:r>
        <w:t xml:space="preserve"> adaptation des écrans aux résolutions intermédiaires.</w:t>
      </w:r>
    </w:p>
    <w:p w:rsidR="000C693C" w:rsidRDefault="000C693C" w:rsidP="007D0670"/>
    <w:p w:rsidR="00171F1D" w:rsidRDefault="00171F1D">
      <w:pPr>
        <w:rPr>
          <w:b/>
          <w:color w:val="00AAC8"/>
          <w:sz w:val="28"/>
          <w:szCs w:val="28"/>
        </w:rPr>
      </w:pPr>
      <w:r>
        <w:br w:type="page"/>
      </w:r>
    </w:p>
    <w:p w:rsidR="000C693C" w:rsidRDefault="000C693C" w:rsidP="000C693C">
      <w:pPr>
        <w:pStyle w:val="Titre3"/>
      </w:pPr>
      <w:bookmarkStart w:id="2" w:name="_Toc3504519"/>
      <w:r>
        <w:lastRenderedPageBreak/>
        <w:t>1.</w:t>
      </w:r>
      <w:r>
        <w:tab/>
        <w:t>Le synoptique de la maquette</w:t>
      </w:r>
      <w:bookmarkEnd w:id="2"/>
    </w:p>
    <w:p w:rsidR="007D0670" w:rsidRDefault="007D0670" w:rsidP="007D0670"/>
    <w:p w:rsidR="00E00418" w:rsidRDefault="00060E82" w:rsidP="007D0670">
      <w:r>
        <w:t>Le schéma ci-dessous présente le synoptique des écrans de la maquette, les écrans grisés n’étant pas développés.</w:t>
      </w:r>
    </w:p>
    <w:p w:rsidR="00060E82" w:rsidRDefault="00060E82" w:rsidP="007D0670"/>
    <w:p w:rsidR="00060E82" w:rsidRDefault="007A4A2D" w:rsidP="007D0670">
      <w:r>
        <w:rPr>
          <w:noProof/>
        </w:rPr>
        <w:drawing>
          <wp:inline distT="0" distB="0" distL="0" distR="0" wp14:anchorId="6D41CD22">
            <wp:extent cx="5736638" cy="1877833"/>
            <wp:effectExtent l="0" t="0" r="0" b="825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5995" cy="1884169"/>
                    </a:xfrm>
                    <a:prstGeom prst="rect">
                      <a:avLst/>
                    </a:prstGeom>
                    <a:noFill/>
                  </pic:spPr>
                </pic:pic>
              </a:graphicData>
            </a:graphic>
          </wp:inline>
        </w:drawing>
      </w:r>
    </w:p>
    <w:p w:rsidR="00060E82" w:rsidRDefault="00060E82" w:rsidP="007D0670"/>
    <w:p w:rsidR="000C693C" w:rsidRDefault="000C693C" w:rsidP="007D0670"/>
    <w:p w:rsidR="000C693C" w:rsidRPr="0060778D" w:rsidRDefault="000C693C" w:rsidP="000C693C">
      <w:pPr>
        <w:shd w:val="clear" w:color="auto" w:fill="D0F2F8" w:themeFill="accent1" w:themeFillTint="33"/>
        <w:jc w:val="center"/>
        <w:rPr>
          <w:rStyle w:val="couleur"/>
        </w:rPr>
      </w:pPr>
      <w:r>
        <w:rPr>
          <w:rStyle w:val="couleur"/>
        </w:rPr>
        <w:br/>
      </w:r>
      <w:r w:rsidRPr="0060778D">
        <w:rPr>
          <w:rStyle w:val="couleur"/>
        </w:rPr>
        <w:t>DIFFICULTE</w:t>
      </w:r>
      <w:r w:rsidRPr="0060778D">
        <w:rPr>
          <w:rStyle w:val="couleur"/>
        </w:rPr>
        <w:br/>
      </w:r>
    </w:p>
    <w:p w:rsidR="00060E82" w:rsidRDefault="00060E82" w:rsidP="000C693C">
      <w:pPr>
        <w:shd w:val="clear" w:color="auto" w:fill="D0F2F8" w:themeFill="accent1" w:themeFillTint="33"/>
      </w:pPr>
      <w:r>
        <w:t xml:space="preserve">Ce synoptique fonctionne correctement dans le cas d’un compte mono-élève. Dans le cas d’un compte multi-élèves, les différents élèves peuvent provenir d’établissements différents, </w:t>
      </w:r>
      <w:proofErr w:type="gramStart"/>
      <w:r>
        <w:t>disposer</w:t>
      </w:r>
      <w:proofErr w:type="gramEnd"/>
      <w:r>
        <w:t xml:space="preserve"> de Téléservices différents etc.</w:t>
      </w:r>
    </w:p>
    <w:p w:rsidR="00060E82" w:rsidRDefault="00060E82" w:rsidP="000C693C">
      <w:pPr>
        <w:shd w:val="clear" w:color="auto" w:fill="D0F2F8" w:themeFill="accent1" w:themeFillTint="33"/>
      </w:pPr>
      <w:r>
        <w:t xml:space="preserve">Les développeurs ont adapté ce synoptique </w:t>
      </w:r>
      <w:r w:rsidR="00A1386D">
        <w:t>en sélectionnant par défaut le premier élève associé au compte.</w:t>
      </w:r>
    </w:p>
    <w:p w:rsidR="00A1386D" w:rsidRDefault="00A1386D" w:rsidP="000C693C">
      <w:pPr>
        <w:shd w:val="clear" w:color="auto" w:fill="D0F2F8" w:themeFill="accent1" w:themeFillTint="33"/>
      </w:pPr>
    </w:p>
    <w:p w:rsidR="009A28D6" w:rsidRDefault="009A28D6" w:rsidP="000C693C">
      <w:pPr>
        <w:shd w:val="clear" w:color="auto" w:fill="D0F2F8" w:themeFill="accent1" w:themeFillTint="33"/>
      </w:pPr>
      <w:r>
        <w:t>Si cette solution a l’avantage de la simplicité, elle induit quelques inconvénients :</w:t>
      </w:r>
    </w:p>
    <w:p w:rsidR="009A28D6" w:rsidRDefault="009A28D6" w:rsidP="000C693C">
      <w:pPr>
        <w:pStyle w:val="R1"/>
        <w:shd w:val="clear" w:color="auto" w:fill="D0F2F8" w:themeFill="accent1" w:themeFillTint="33"/>
      </w:pPr>
      <w:r>
        <w:t>Le premier élève n’est pas forcément celui qui intéresse l’utilisateur.</w:t>
      </w:r>
    </w:p>
    <w:p w:rsidR="000C693C" w:rsidRDefault="000C693C" w:rsidP="000C693C">
      <w:pPr>
        <w:pStyle w:val="R1"/>
        <w:shd w:val="clear" w:color="auto" w:fill="D0F2F8" w:themeFill="accent1" w:themeFillTint="33"/>
      </w:pPr>
      <w:r>
        <w:t>Le changement d’élève peut modifier le menu des TS proposés, ce qui peut être troublant pour l’utilisateur.</w:t>
      </w:r>
    </w:p>
    <w:p w:rsidR="009A28D6" w:rsidRDefault="009A28D6" w:rsidP="000C693C">
      <w:pPr>
        <w:pStyle w:val="R1"/>
        <w:shd w:val="clear" w:color="auto" w:fill="D0F2F8" w:themeFill="accent1" w:themeFillTint="33"/>
      </w:pPr>
      <w:r>
        <w:t xml:space="preserve">Il n’y a pas de vision d’ensemble des possibilités offertes à l’utilisateur : il manque une </w:t>
      </w:r>
      <w:r w:rsidR="000C693C">
        <w:t>vue</w:t>
      </w:r>
      <w:r>
        <w:t xml:space="preserve"> </w:t>
      </w:r>
    </w:p>
    <w:p w:rsidR="009A28D6" w:rsidRDefault="009A28D6" w:rsidP="000C693C">
      <w:pPr>
        <w:pStyle w:val="R1"/>
        <w:numPr>
          <w:ilvl w:val="0"/>
          <w:numId w:val="0"/>
        </w:numPr>
        <w:shd w:val="clear" w:color="auto" w:fill="D0F2F8" w:themeFill="accent1" w:themeFillTint="33"/>
        <w:jc w:val="center"/>
        <w:rPr>
          <w:sz w:val="22"/>
        </w:rPr>
      </w:pPr>
      <w:r w:rsidRPr="00DE055C">
        <w:rPr>
          <w:sz w:val="22"/>
        </w:rPr>
        <w:t xml:space="preserve">Établissement </w:t>
      </w:r>
      <w:r w:rsidRPr="00DE055C">
        <w:rPr>
          <w:sz w:val="22"/>
        </w:rPr>
        <w:sym w:font="Webdings" w:char="F034"/>
      </w:r>
      <w:r w:rsidRPr="00DE055C">
        <w:rPr>
          <w:sz w:val="22"/>
        </w:rPr>
        <w:t xml:space="preserve"> Élève </w:t>
      </w:r>
      <w:r w:rsidRPr="00DE055C">
        <w:rPr>
          <w:sz w:val="22"/>
        </w:rPr>
        <w:sym w:font="Webdings" w:char="F034"/>
      </w:r>
      <w:r w:rsidRPr="00DE055C">
        <w:rPr>
          <w:sz w:val="22"/>
        </w:rPr>
        <w:t xml:space="preserve"> Téléservices</w:t>
      </w:r>
      <w:r w:rsidR="001D0AC6">
        <w:rPr>
          <w:sz w:val="22"/>
        </w:rPr>
        <w:br/>
      </w:r>
    </w:p>
    <w:p w:rsidR="00171F1D" w:rsidRDefault="00171F1D">
      <w:pPr>
        <w:rPr>
          <w:b/>
          <w:color w:val="00AAC8"/>
          <w:sz w:val="28"/>
          <w:szCs w:val="28"/>
        </w:rPr>
      </w:pPr>
      <w:r>
        <w:br w:type="page"/>
      </w:r>
    </w:p>
    <w:p w:rsidR="00A12AA0" w:rsidRDefault="00A12AA0" w:rsidP="00A12AA0">
      <w:pPr>
        <w:pStyle w:val="Titre3"/>
      </w:pPr>
      <w:bookmarkStart w:id="3" w:name="_Toc3504520"/>
      <w:r>
        <w:lastRenderedPageBreak/>
        <w:t>2.</w:t>
      </w:r>
      <w:r>
        <w:tab/>
        <w:t>La structure des écrans</w:t>
      </w:r>
      <w:bookmarkEnd w:id="3"/>
    </w:p>
    <w:tbl>
      <w:tblPr>
        <w:tblStyle w:val="Grilledutableau"/>
        <w:tblW w:w="10365"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6"/>
        <w:gridCol w:w="2442"/>
      </w:tblGrid>
      <w:tr w:rsidR="00A12AA0" w:rsidTr="00EF5B07">
        <w:tc>
          <w:tcPr>
            <w:tcW w:w="7939" w:type="dxa"/>
            <w:vAlign w:val="top"/>
          </w:tcPr>
          <w:p w:rsidR="00A12AA0" w:rsidRDefault="00A12AA0" w:rsidP="00A12AA0">
            <w:r>
              <w:rPr>
                <w:noProof/>
              </w:rPr>
              <mc:AlternateContent>
                <mc:Choice Requires="wps">
                  <w:drawing>
                    <wp:anchor distT="0" distB="0" distL="114300" distR="114300" simplePos="0" relativeHeight="251658240" behindDoc="0" locked="0" layoutInCell="1" allowOverlap="1">
                      <wp:simplePos x="0" y="0"/>
                      <wp:positionH relativeFrom="column">
                        <wp:posOffset>2389638</wp:posOffset>
                      </wp:positionH>
                      <wp:positionV relativeFrom="paragraph">
                        <wp:posOffset>51690</wp:posOffset>
                      </wp:positionV>
                      <wp:extent cx="1965366" cy="112815"/>
                      <wp:effectExtent l="0" t="0" r="15875" b="20955"/>
                      <wp:wrapNone/>
                      <wp:docPr id="5" name="Rectangle 5"/>
                      <wp:cNvGraphicFramePr/>
                      <a:graphic xmlns:a="http://schemas.openxmlformats.org/drawingml/2006/main">
                        <a:graphicData uri="http://schemas.microsoft.com/office/word/2010/wordprocessingShape">
                          <wps:wsp>
                            <wps:cNvSpPr/>
                            <wps:spPr>
                              <a:xfrm>
                                <a:off x="0" y="0"/>
                                <a:ext cx="1965366" cy="1128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4313D1E" id="Rectangle 5" o:spid="_x0000_s1026" style="position:absolute;margin-left:188.15pt;margin-top:4.05pt;width:154.75pt;height:8.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" fillcolor="white [3212]" strokecolor="white [3212]" strokeweight="2pt"/>
                  </w:pict>
                </mc:Fallback>
              </mc:AlternateContent>
            </w:r>
            <w:r w:rsidRPr="00EF5B07">
              <w:rPr>
                <w:noProof/>
                <w:bdr w:val="single" w:sz="4" w:space="0" w:color="00B0F0"/>
              </w:rPr>
              <w:drawing>
                <wp:inline distT="0" distB="0" distL="0" distR="0" wp14:anchorId="2A24BFC0" wp14:editId="608FA323">
                  <wp:extent cx="4971752" cy="3372592"/>
                  <wp:effectExtent l="0" t="0" r="63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7998" cy="3403963"/>
                          </a:xfrm>
                          <a:prstGeom prst="rect">
                            <a:avLst/>
                          </a:prstGeom>
                        </pic:spPr>
                      </pic:pic>
                    </a:graphicData>
                  </a:graphic>
                </wp:inline>
              </w:drawing>
            </w:r>
          </w:p>
        </w:tc>
        <w:tc>
          <w:tcPr>
            <w:tcW w:w="2426" w:type="dxa"/>
            <w:noWrap/>
            <w:tcMar>
              <w:left w:w="0" w:type="dxa"/>
              <w:right w:w="0" w:type="dxa"/>
            </w:tcMar>
            <w:vAlign w:val="top"/>
          </w:tcPr>
          <w:p w:rsidR="00A12AA0" w:rsidRDefault="00A12AA0" w:rsidP="00A12AA0">
            <w:r>
              <w:rPr>
                <w:noProof/>
              </w:rPr>
              <mc:AlternateContent>
                <mc:Choice Requires="wps">
                  <w:drawing>
                    <wp:anchor distT="0" distB="0" distL="114300" distR="114300" simplePos="0" relativeHeight="251660288" behindDoc="0" locked="0" layoutInCell="1" allowOverlap="1" wp14:anchorId="78AE6C25" wp14:editId="5677B4C3">
                      <wp:simplePos x="0" y="0"/>
                      <wp:positionH relativeFrom="column">
                        <wp:posOffset>277082</wp:posOffset>
                      </wp:positionH>
                      <wp:positionV relativeFrom="paragraph">
                        <wp:posOffset>52444</wp:posOffset>
                      </wp:positionV>
                      <wp:extent cx="899004" cy="64513"/>
                      <wp:effectExtent l="0" t="0" r="15875" b="12065"/>
                      <wp:wrapNone/>
                      <wp:docPr id="6" name="Rectangle 6"/>
                      <wp:cNvGraphicFramePr/>
                      <a:graphic xmlns:a="http://schemas.openxmlformats.org/drawingml/2006/main">
                        <a:graphicData uri="http://schemas.microsoft.com/office/word/2010/wordprocessingShape">
                          <wps:wsp>
                            <wps:cNvSpPr/>
                            <wps:spPr>
                              <a:xfrm>
                                <a:off x="0" y="0"/>
                                <a:ext cx="899004" cy="6451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C5FA0D6" id="Rectangle 6" o:spid="_x0000_s1026" style="position:absolute;margin-left:21.8pt;margin-top:4.15pt;width:70.8pt;height: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" fillcolor="white [3212]" strokecolor="white [3212]" strokeweight="2pt"/>
                  </w:pict>
                </mc:Fallback>
              </mc:AlternateContent>
            </w:r>
            <w:r w:rsidRPr="00EF5B07">
              <w:rPr>
                <w:noProof/>
                <w:bdr w:val="single" w:sz="4" w:space="0" w:color="00B0F0"/>
              </w:rPr>
              <w:drawing>
                <wp:inline distT="0" distB="0" distL="0" distR="0" wp14:anchorId="51A5F480" wp14:editId="3A17F1C4">
                  <wp:extent cx="1502979" cy="1894114"/>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009"/>
                          <a:stretch/>
                        </pic:blipFill>
                        <pic:spPr bwMode="auto">
                          <a:xfrm>
                            <a:off x="0" y="0"/>
                            <a:ext cx="1587427" cy="2000539"/>
                          </a:xfrm>
                          <a:prstGeom prst="rect">
                            <a:avLst/>
                          </a:prstGeom>
                          <a:ln>
                            <a:noFill/>
                          </a:ln>
                          <a:extLst>
                            <a:ext uri="{53640926-AAD7-44D8-BBD7-CCE9431645EC}">
                              <a14:shadowObscured xmlns:a14="http://schemas.microsoft.com/office/drawing/2010/main"/>
                            </a:ext>
                          </a:extLst>
                        </pic:spPr>
                      </pic:pic>
                    </a:graphicData>
                  </a:graphic>
                </wp:inline>
              </w:drawing>
            </w:r>
          </w:p>
        </w:tc>
      </w:tr>
    </w:tbl>
    <w:p w:rsidR="00A12AA0" w:rsidRDefault="00EF5B07" w:rsidP="00EF5B07">
      <w:pPr>
        <w:pStyle w:val="Titre4"/>
      </w:pPr>
      <w:bookmarkStart w:id="4" w:name="_Toc3504521"/>
      <w:r>
        <w:t>2.1.</w:t>
      </w:r>
      <w:r>
        <w:tab/>
        <w:t>Le bandeau supérieur</w:t>
      </w:r>
      <w:bookmarkEnd w:id="4"/>
    </w:p>
    <w:p w:rsidR="00EF5B07" w:rsidRDefault="00EF5B07" w:rsidP="0006527B">
      <w:pPr>
        <w:pStyle w:val="R1"/>
        <w:numPr>
          <w:ilvl w:val="0"/>
          <w:numId w:val="0"/>
        </w:numPr>
        <w:ind w:left="284" w:hanging="284"/>
      </w:pPr>
      <w:r w:rsidRPr="0006527B">
        <w:rPr>
          <w:b/>
        </w:rPr>
        <w:t>Nom de l’utilisateur et date de dernière connexion</w:t>
      </w:r>
      <w:r>
        <w:t>.</w:t>
      </w:r>
    </w:p>
    <w:p w:rsidR="00EF5B07" w:rsidRPr="0060778D" w:rsidRDefault="0006527B" w:rsidP="00301F05">
      <w:pPr>
        <w:pStyle w:val="Encadr"/>
        <w:rPr>
          <w:rStyle w:val="couleur"/>
        </w:rPr>
      </w:pPr>
      <w:r>
        <w:rPr>
          <w:rStyle w:val="couleur"/>
        </w:rPr>
        <w:br/>
      </w:r>
      <w:r w:rsidR="00EF5B07" w:rsidRPr="0060778D">
        <w:rPr>
          <w:rStyle w:val="couleur"/>
        </w:rPr>
        <w:t>PROPOSIT</w:t>
      </w:r>
      <w:r>
        <w:rPr>
          <w:rStyle w:val="couleur"/>
        </w:rPr>
        <w:t>I</w:t>
      </w:r>
      <w:r w:rsidR="00EF5B07" w:rsidRPr="0060778D">
        <w:rPr>
          <w:rStyle w:val="couleur"/>
        </w:rPr>
        <w:t>ON</w:t>
      </w:r>
    </w:p>
    <w:p w:rsidR="0060778D" w:rsidRPr="0060778D" w:rsidRDefault="0060778D" w:rsidP="00301F05">
      <w:pPr>
        <w:pStyle w:val="Encadr"/>
      </w:pPr>
      <w:r w:rsidRPr="0060778D">
        <w:t>Allég</w:t>
      </w:r>
      <w:r>
        <w:t xml:space="preserve">er le haut de page, notamment dans les petites résolutions : </w:t>
      </w:r>
      <w:r w:rsidR="008370F0">
        <w:br/>
      </w:r>
      <w:r>
        <w:t>intégrer ces informations dans l’entrée « Mon compte » du menu.</w:t>
      </w:r>
      <w:r w:rsidR="0006527B">
        <w:br/>
      </w:r>
    </w:p>
    <w:p w:rsidR="00EF5B07" w:rsidRDefault="00EF5B07" w:rsidP="00A12AA0"/>
    <w:p w:rsidR="0006527B" w:rsidRDefault="0006527B" w:rsidP="00A12AA0">
      <w:pPr>
        <w:rPr>
          <w:b/>
        </w:rPr>
      </w:pPr>
      <w:r>
        <w:rPr>
          <w:b/>
        </w:rPr>
        <w:t>Logo Scolarité services</w:t>
      </w:r>
    </w:p>
    <w:p w:rsidR="0006527B" w:rsidRDefault="0006527B" w:rsidP="00A12AA0">
      <w:r>
        <w:t>Il constitue une marque commune à tous les téléservices de scolarité et doit donc figurer en haut à gauche de toutes les pages, y compris sur smartphone.</w:t>
      </w:r>
    </w:p>
    <w:p w:rsidR="0006527B" w:rsidRDefault="0006527B" w:rsidP="00A12AA0"/>
    <w:p w:rsidR="0006527B" w:rsidRDefault="0006527B" w:rsidP="00A12AA0"/>
    <w:p w:rsidR="0006527B" w:rsidRDefault="0006527B" w:rsidP="00A12AA0">
      <w:pPr>
        <w:rPr>
          <w:b/>
        </w:rPr>
      </w:pPr>
      <w:r>
        <w:rPr>
          <w:b/>
        </w:rPr>
        <w:t>Liste des élèves associés au compte</w:t>
      </w:r>
    </w:p>
    <w:p w:rsidR="0006527B" w:rsidRDefault="0006527B" w:rsidP="0006527B">
      <w:pPr>
        <w:pStyle w:val="R1"/>
      </w:pPr>
      <w:r>
        <w:t>Lorsque plusieurs élèves sont concernés, le premier dans l’ordre alphabétique est affiché par défaut.</w:t>
      </w:r>
    </w:p>
    <w:p w:rsidR="0006527B" w:rsidRDefault="0006527B" w:rsidP="0006527B">
      <w:pPr>
        <w:pStyle w:val="R1"/>
        <w:numPr>
          <w:ilvl w:val="0"/>
          <w:numId w:val="0"/>
        </w:numPr>
        <w:ind w:left="284"/>
        <w:rPr>
          <w:rStyle w:val="couleur"/>
        </w:rPr>
      </w:pPr>
      <w:r>
        <w:rPr>
          <w:rStyle w:val="couleur"/>
        </w:rPr>
        <w:t>cf. ci-avant les propositions concernant cette gestion des comptes multi-élèves.</w:t>
      </w:r>
    </w:p>
    <w:p w:rsidR="0006527B" w:rsidRPr="0006527B" w:rsidRDefault="0006527B" w:rsidP="0006527B">
      <w:pPr>
        <w:pStyle w:val="R1"/>
        <w:rPr>
          <w:b/>
          <w:color w:val="00AAC8"/>
        </w:rPr>
      </w:pPr>
      <w:r>
        <w:t>Lorsqu’un seul élève est associé au compte, la liste est remplacée par un simple libellé</w:t>
      </w:r>
      <w:r w:rsidR="009178C3">
        <w:t>.</w:t>
      </w:r>
    </w:p>
    <w:p w:rsidR="0006527B" w:rsidRDefault="0006527B" w:rsidP="0006527B">
      <w:pPr>
        <w:pStyle w:val="R1"/>
        <w:numPr>
          <w:ilvl w:val="0"/>
          <w:numId w:val="0"/>
        </w:numPr>
        <w:ind w:left="284"/>
        <w:rPr>
          <w:rStyle w:val="note"/>
        </w:rPr>
      </w:pPr>
      <w:r w:rsidRPr="0006527B">
        <w:rPr>
          <w:rStyle w:val="note"/>
        </w:rPr>
        <w:t>À vérifier : je suppose que c’est le comportement actuel mais je n’ai pas accès à un compte mono-élève.</w:t>
      </w:r>
    </w:p>
    <w:p w:rsidR="0006527B" w:rsidRPr="0006527B" w:rsidRDefault="009178C3" w:rsidP="0006527B">
      <w:pPr>
        <w:pStyle w:val="R1"/>
      </w:pPr>
      <w:r>
        <w:t>En petite résolution, la liste des élèves passe en deuxième ligne, sous le logo Scolarité Services.</w:t>
      </w:r>
    </w:p>
    <w:p w:rsidR="0006527B" w:rsidRDefault="0006527B">
      <w:pPr>
        <w:rPr>
          <w:b/>
          <w:color w:val="00AAC8"/>
          <w:sz w:val="24"/>
          <w:szCs w:val="24"/>
        </w:rPr>
      </w:pPr>
      <w:r>
        <w:br w:type="page"/>
      </w:r>
    </w:p>
    <w:p w:rsidR="0006527B" w:rsidRDefault="0006527B" w:rsidP="0006527B">
      <w:pPr>
        <w:pStyle w:val="Titre4"/>
      </w:pPr>
      <w:bookmarkStart w:id="5" w:name="_Toc3504522"/>
      <w:r>
        <w:lastRenderedPageBreak/>
        <w:t>2.2.</w:t>
      </w:r>
      <w:r>
        <w:tab/>
        <w:t>Le titre de la page et le menu</w:t>
      </w:r>
      <w:bookmarkEnd w:id="5"/>
    </w:p>
    <w:p w:rsidR="0006527B" w:rsidRDefault="0006527B" w:rsidP="0006527B">
      <w:r>
        <w:rPr>
          <w:b/>
        </w:rPr>
        <w:t xml:space="preserve">Le titre de la page </w:t>
      </w:r>
      <w:r w:rsidRPr="00AC1C53">
        <w:t>est</w:t>
      </w:r>
      <w:r>
        <w:rPr>
          <w:b/>
        </w:rPr>
        <w:t xml:space="preserve"> </w:t>
      </w:r>
      <w:r w:rsidR="00AC1C53">
        <w:t xml:space="preserve">présenté sous la liste des élèves. Il est précédé d’une </w:t>
      </w:r>
      <w:r w:rsidR="00F83FB7">
        <w:t>icône</w:t>
      </w:r>
      <w:r w:rsidR="00AC1C53">
        <w:t xml:space="preserve"> de flèche et comporte une bordure inférieure, sur l’ensemble de la fenêtre.</w:t>
      </w:r>
    </w:p>
    <w:p w:rsidR="00AC1C53" w:rsidRDefault="00AC1C53" w:rsidP="0006527B">
      <w:r w:rsidRPr="00AC1C53">
        <w:rPr>
          <w:rStyle w:val="couleur"/>
        </w:rPr>
        <w:t>Remar</w:t>
      </w:r>
      <w:r>
        <w:rPr>
          <w:rStyle w:val="couleur"/>
        </w:rPr>
        <w:t>que</w:t>
      </w:r>
      <w:r>
        <w:t> : dans l’organisation actuelle, sur smartphone, le haut de l’écran comporte ainsi :</w:t>
      </w:r>
    </w:p>
    <w:p w:rsidR="00AC1C53" w:rsidRDefault="00AC1C53" w:rsidP="00AC1C53">
      <w:pPr>
        <w:pStyle w:val="R1"/>
      </w:pPr>
      <w:r>
        <w:t>le nom de l’utilisateur</w:t>
      </w:r>
    </w:p>
    <w:p w:rsidR="00AC1C53" w:rsidRDefault="00AC1C53" w:rsidP="00AC1C53">
      <w:pPr>
        <w:pStyle w:val="R1"/>
      </w:pPr>
      <w:r>
        <w:t>la date de dernière connexion</w:t>
      </w:r>
    </w:p>
    <w:p w:rsidR="00AC1C53" w:rsidRDefault="00AC1C53" w:rsidP="00AC1C53">
      <w:pPr>
        <w:pStyle w:val="R1"/>
      </w:pPr>
      <w:r>
        <w:t>Le logo</w:t>
      </w:r>
    </w:p>
    <w:p w:rsidR="00AC1C53" w:rsidRDefault="00AC1C53" w:rsidP="00AC1C53">
      <w:pPr>
        <w:pStyle w:val="R1"/>
      </w:pPr>
      <w:r>
        <w:t>La liste des élèves</w:t>
      </w:r>
    </w:p>
    <w:p w:rsidR="00AC1C53" w:rsidRDefault="00AC1C53" w:rsidP="00AC1C53">
      <w:pPr>
        <w:pStyle w:val="R1"/>
      </w:pPr>
      <w:r>
        <w:t>Le titre de la page</w:t>
      </w:r>
    </w:p>
    <w:p w:rsidR="00AC1C53" w:rsidRDefault="00655D74" w:rsidP="00AC1C53">
      <w:pPr>
        <w:pStyle w:val="R1"/>
        <w:numPr>
          <w:ilvl w:val="0"/>
          <w:numId w:val="0"/>
        </w:numPr>
      </w:pPr>
      <w:r>
        <w:t xml:space="preserve">Six lignes, soit </w:t>
      </w:r>
      <w:r w:rsidR="00AC1C53">
        <w:t>plus d’un tiers de l’écran</w:t>
      </w:r>
      <w:r>
        <w:t>,</w:t>
      </w:r>
      <w:r w:rsidR="00AC1C53">
        <w:t xml:space="preserve"> s</w:t>
      </w:r>
      <w:r>
        <w:t>on</w:t>
      </w:r>
      <w:r w:rsidR="00AC1C53">
        <w:t>t ainsi utilisé</w:t>
      </w:r>
      <w:r>
        <w:t>es</w:t>
      </w:r>
      <w:r w:rsidR="00AC1C53">
        <w:t xml:space="preserve"> </w:t>
      </w:r>
      <w:r>
        <w:t>avant tout affichage de contenu.</w:t>
      </w:r>
    </w:p>
    <w:p w:rsidR="00655D74" w:rsidRDefault="00655D74" w:rsidP="00AC1C53">
      <w:pPr>
        <w:pStyle w:val="R1"/>
        <w:numPr>
          <w:ilvl w:val="0"/>
          <w:numId w:val="0"/>
        </w:numPr>
      </w:pPr>
    </w:p>
    <w:p w:rsidR="00655D74" w:rsidRDefault="00655D74" w:rsidP="00AC1C53">
      <w:pPr>
        <w:pStyle w:val="R1"/>
        <w:numPr>
          <w:ilvl w:val="0"/>
          <w:numId w:val="0"/>
        </w:numPr>
      </w:pPr>
      <w:r>
        <w:rPr>
          <w:b/>
        </w:rPr>
        <w:t>Le menu</w:t>
      </w:r>
      <w:r>
        <w:t xml:space="preserve"> est présenté :</w:t>
      </w:r>
    </w:p>
    <w:p w:rsidR="00301F05" w:rsidRPr="00655D74" w:rsidRDefault="00301F05" w:rsidP="00301F05">
      <w:pPr>
        <w:pStyle w:val="R1"/>
      </w:pPr>
      <w:r>
        <w:t>en menu hamburger à droite du titre sur smartphone,</w:t>
      </w:r>
    </w:p>
    <w:p w:rsidR="00655D74" w:rsidRDefault="00655D74" w:rsidP="00655D74">
      <w:pPr>
        <w:pStyle w:val="R1"/>
      </w:pPr>
      <w:r>
        <w:t xml:space="preserve">dans le bandeau gauche dans </w:t>
      </w:r>
      <w:r w:rsidR="00301F05">
        <w:t>les autres résolutions.</w:t>
      </w:r>
    </w:p>
    <w:p w:rsidR="00F66D23" w:rsidRDefault="00F66D23" w:rsidP="00F66D23">
      <w:pPr>
        <w:pStyle w:val="R1"/>
        <w:numPr>
          <w:ilvl w:val="0"/>
          <w:numId w:val="0"/>
        </w:numPr>
        <w:ind w:left="284" w:hanging="284"/>
      </w:pPr>
    </w:p>
    <w:p w:rsidR="00F66D23" w:rsidRDefault="00F66D23" w:rsidP="00F66D23">
      <w:pPr>
        <w:pStyle w:val="R1"/>
        <w:numPr>
          <w:ilvl w:val="0"/>
          <w:numId w:val="0"/>
        </w:numPr>
        <w:ind w:left="284" w:hanging="284"/>
      </w:pPr>
      <w:r>
        <w:t>Le fonctionnement du menu hamburger est le suivant :</w:t>
      </w:r>
      <w:r w:rsidRPr="00F66D23">
        <w:rPr>
          <w:noProof/>
        </w:rPr>
        <w:t xml:space="preserve"> </w:t>
      </w:r>
    </w:p>
    <w:p w:rsidR="00F66D23" w:rsidRDefault="00F66D23" w:rsidP="00F66D23">
      <w:pPr>
        <w:pStyle w:val="R1"/>
      </w:pPr>
      <w:r>
        <w:t>un clic affiche le menu, qui recouvre la page courante ;</w:t>
      </w:r>
    </w:p>
    <w:p w:rsidR="00F66D23" w:rsidRDefault="00F66D23" w:rsidP="00F66D23">
      <w:pPr>
        <w:pStyle w:val="R1"/>
      </w:pPr>
      <w:r>
        <w:rPr>
          <w:noProof/>
        </w:rPr>
        <w:drawing>
          <wp:anchor distT="0" distB="0" distL="114300" distR="114300" simplePos="0" relativeHeight="251663360" behindDoc="1" locked="0" layoutInCell="1" allowOverlap="1" wp14:anchorId="312C33CB">
            <wp:simplePos x="0" y="0"/>
            <wp:positionH relativeFrom="column">
              <wp:posOffset>3189301</wp:posOffset>
            </wp:positionH>
            <wp:positionV relativeFrom="paragraph">
              <wp:posOffset>5687</wp:posOffset>
            </wp:positionV>
            <wp:extent cx="2622550" cy="635635"/>
            <wp:effectExtent l="0" t="0" r="6350" b="0"/>
            <wp:wrapTight wrapText="bothSides">
              <wp:wrapPolygon edited="0">
                <wp:start x="0" y="0"/>
                <wp:lineTo x="0" y="20715"/>
                <wp:lineTo x="21495" y="20715"/>
                <wp:lineTo x="21495"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22550" cy="635635"/>
                    </a:xfrm>
                    <a:prstGeom prst="rect">
                      <a:avLst/>
                    </a:prstGeom>
                  </pic:spPr>
                </pic:pic>
              </a:graphicData>
            </a:graphic>
            <wp14:sizeRelH relativeFrom="margin">
              <wp14:pctWidth>0</wp14:pctWidth>
            </wp14:sizeRelH>
            <wp14:sizeRelV relativeFrom="margin">
              <wp14:pctHeight>0</wp14:pctHeight>
            </wp14:sizeRelV>
          </wp:anchor>
        </w:drawing>
      </w:r>
      <w:r>
        <w:t>la première entrée du menu est complétée à droite par un bouton « Fermer » qui permet de masquer le menu Hamburger et de revenir à la page courante ;</w:t>
      </w:r>
    </w:p>
    <w:p w:rsidR="00F66D23" w:rsidRDefault="00F66D23" w:rsidP="00F66D23">
      <w:pPr>
        <w:pStyle w:val="R1"/>
      </w:pPr>
      <w:r>
        <w:t>un clic sur une entrée du menu referme le menu hamburger et charge la page correspondante.</w:t>
      </w:r>
    </w:p>
    <w:p w:rsidR="00F66D23" w:rsidRDefault="00F66D23" w:rsidP="00F66D23"/>
    <w:p w:rsidR="00301F05" w:rsidRDefault="00301F05" w:rsidP="00301F05">
      <w:pPr>
        <w:pStyle w:val="Encadr"/>
        <w:rPr>
          <w:rStyle w:val="couleur"/>
        </w:rPr>
      </w:pPr>
      <w:r w:rsidRPr="00301F05">
        <w:br/>
      </w:r>
      <w:r w:rsidRPr="00301F05">
        <w:rPr>
          <w:rStyle w:val="couleur"/>
        </w:rPr>
        <w:t>PROPOSITION</w:t>
      </w:r>
      <w:r>
        <w:rPr>
          <w:rStyle w:val="couleur"/>
        </w:rPr>
        <w:t>S</w:t>
      </w:r>
    </w:p>
    <w:p w:rsidR="00301F05" w:rsidRPr="00301F05" w:rsidRDefault="00301F05" w:rsidP="00301F05">
      <w:pPr>
        <w:pStyle w:val="Encadr"/>
        <w:numPr>
          <w:ilvl w:val="0"/>
          <w:numId w:val="38"/>
        </w:numPr>
        <w:ind w:left="284" w:hanging="284"/>
        <w:jc w:val="left"/>
        <w:rPr>
          <w:b/>
          <w:color w:val="00AAC8"/>
        </w:rPr>
      </w:pPr>
      <w:r>
        <w:t>Généraliser le menu hamburger, y compris dans les hautes résolutions : le menu actuel liste les TS de l’élève sélectionné, et le changement d’élève pourrait être troublant. Son utilité semble en outre limitée, et l’occupation visuelle de l’écran qui en résulte est excessive.</w:t>
      </w:r>
    </w:p>
    <w:p w:rsidR="00301F05" w:rsidRDefault="00301F05" w:rsidP="00301F05">
      <w:pPr>
        <w:pStyle w:val="Encadr"/>
        <w:numPr>
          <w:ilvl w:val="0"/>
          <w:numId w:val="38"/>
        </w:numPr>
        <w:ind w:left="284" w:hanging="284"/>
        <w:jc w:val="left"/>
        <w:rPr>
          <w:rStyle w:val="couleur"/>
        </w:rPr>
      </w:pPr>
      <w:r>
        <w:t xml:space="preserve">Repositionner le menu hamburger en haut à droite de l’écran, </w:t>
      </w:r>
      <w:r w:rsidR="00FE7528">
        <w:t>aligné avec le nom de l’élève</w:t>
      </w:r>
      <w:r>
        <w:t>.</w:t>
      </w:r>
      <w:r>
        <w:br/>
      </w:r>
    </w:p>
    <w:p w:rsidR="00301F05" w:rsidRDefault="00301F05" w:rsidP="00301F05"/>
    <w:p w:rsidR="00B93B91" w:rsidRDefault="00B93B91" w:rsidP="00301F05">
      <w:r>
        <w:rPr>
          <w:noProof/>
        </w:rPr>
        <w:drawing>
          <wp:anchor distT="0" distB="0" distL="114300" distR="114300" simplePos="0" relativeHeight="251661312" behindDoc="1" locked="0" layoutInCell="1" allowOverlap="1" wp14:anchorId="467E77F2">
            <wp:simplePos x="0" y="0"/>
            <wp:positionH relativeFrom="margin">
              <wp:posOffset>-86416</wp:posOffset>
            </wp:positionH>
            <wp:positionV relativeFrom="paragraph">
              <wp:posOffset>192405</wp:posOffset>
            </wp:positionV>
            <wp:extent cx="2523809" cy="1685714"/>
            <wp:effectExtent l="0" t="0" r="0" b="0"/>
            <wp:wrapTight wrapText="bothSides">
              <wp:wrapPolygon edited="0">
                <wp:start x="0" y="0"/>
                <wp:lineTo x="0" y="21242"/>
                <wp:lineTo x="21361" y="21242"/>
                <wp:lineTo x="2136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23809" cy="1685714"/>
                    </a:xfrm>
                    <a:prstGeom prst="rect">
                      <a:avLst/>
                    </a:prstGeom>
                  </pic:spPr>
                </pic:pic>
              </a:graphicData>
            </a:graphic>
          </wp:anchor>
        </w:drawing>
      </w:r>
      <w:r>
        <w:t>Les entrées du menu ont trois états :</w:t>
      </w:r>
    </w:p>
    <w:p w:rsidR="00B93B91" w:rsidRDefault="00B93B91" w:rsidP="00B93B91">
      <w:pPr>
        <w:pStyle w:val="R3"/>
        <w:spacing w:before="360"/>
        <w:ind w:left="924" w:hanging="357"/>
      </w:pPr>
      <w:r>
        <w:t>Par défaut</w:t>
      </w:r>
    </w:p>
    <w:p w:rsidR="00B93B91" w:rsidRDefault="00B93B91" w:rsidP="00B93B91">
      <w:pPr>
        <w:pStyle w:val="R3"/>
        <w:spacing w:before="600"/>
        <w:ind w:left="924" w:hanging="357"/>
      </w:pPr>
      <w:r>
        <w:t>Au survol</w:t>
      </w:r>
    </w:p>
    <w:p w:rsidR="00B93B91" w:rsidRDefault="00B93B91" w:rsidP="00B93B91">
      <w:pPr>
        <w:pStyle w:val="R3"/>
        <w:spacing w:before="600"/>
        <w:ind w:left="924" w:hanging="357"/>
      </w:pPr>
      <w:r>
        <w:t>Sélectionnée</w:t>
      </w:r>
    </w:p>
    <w:p w:rsidR="00B93B91" w:rsidRPr="00B93B91" w:rsidRDefault="00B93B91" w:rsidP="00301F05"/>
    <w:p w:rsidR="00B93B91" w:rsidRDefault="00B93B91" w:rsidP="00301F05">
      <w:pPr>
        <w:rPr>
          <w:rStyle w:val="couleur"/>
        </w:rPr>
      </w:pPr>
    </w:p>
    <w:p w:rsidR="006B61B7" w:rsidRDefault="006B61B7" w:rsidP="00301F05">
      <w:pPr>
        <w:rPr>
          <w:rStyle w:val="note"/>
        </w:rPr>
      </w:pPr>
      <w:r>
        <w:rPr>
          <w:noProof/>
        </w:rPr>
        <w:drawing>
          <wp:anchor distT="0" distB="0" distL="114300" distR="114300" simplePos="0" relativeHeight="251672576" behindDoc="1" locked="0" layoutInCell="1" allowOverlap="1" wp14:anchorId="10BF8FB1">
            <wp:simplePos x="0" y="0"/>
            <wp:positionH relativeFrom="column">
              <wp:posOffset>3385351</wp:posOffset>
            </wp:positionH>
            <wp:positionV relativeFrom="paragraph">
              <wp:posOffset>9553</wp:posOffset>
            </wp:positionV>
            <wp:extent cx="2552381" cy="580952"/>
            <wp:effectExtent l="0" t="0" r="635" b="0"/>
            <wp:wrapTight wrapText="bothSides">
              <wp:wrapPolygon edited="0">
                <wp:start x="0" y="0"/>
                <wp:lineTo x="0" y="20560"/>
                <wp:lineTo x="21444" y="20560"/>
                <wp:lineTo x="21444"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52381" cy="580952"/>
                    </a:xfrm>
                    <a:prstGeom prst="rect">
                      <a:avLst/>
                    </a:prstGeom>
                  </pic:spPr>
                </pic:pic>
              </a:graphicData>
            </a:graphic>
          </wp:anchor>
        </w:drawing>
      </w:r>
      <w:r w:rsidR="00F83FB7">
        <w:rPr>
          <w:rStyle w:val="note"/>
        </w:rPr>
        <w:t>À</w:t>
      </w:r>
      <w:r>
        <w:rPr>
          <w:rStyle w:val="note"/>
        </w:rPr>
        <w:t xml:space="preserve"> voir : un quatrième état semble exister </w:t>
      </w:r>
      <w:proofErr w:type="gramStart"/>
      <w:r>
        <w:rPr>
          <w:rStyle w:val="note"/>
        </w:rPr>
        <w:t>:</w:t>
      </w:r>
      <w:proofErr w:type="gramEnd"/>
      <w:r>
        <w:rPr>
          <w:rStyle w:val="note"/>
        </w:rPr>
        <w:br/>
        <w:t>il pourrait correspondre à un état « Inactif</w:t>
      </w:r>
      <w:r w:rsidR="00F83FB7">
        <w:rPr>
          <w:rStyle w:val="note"/>
        </w:rPr>
        <w:t> » …</w:t>
      </w:r>
      <w:r>
        <w:rPr>
          <w:rStyle w:val="note"/>
        </w:rPr>
        <w:t xml:space="preserve"> mais il serait sans doute plus pertinent de ne pas afficher un TS inactif.</w:t>
      </w:r>
    </w:p>
    <w:p w:rsidR="006B61B7" w:rsidRPr="006B61B7" w:rsidRDefault="006B61B7" w:rsidP="00301F05">
      <w:pPr>
        <w:rPr>
          <w:rStyle w:val="note"/>
        </w:rPr>
      </w:pPr>
    </w:p>
    <w:p w:rsidR="00301F05" w:rsidRDefault="00301F05" w:rsidP="00301F05">
      <w:r w:rsidRPr="00301F05">
        <w:rPr>
          <w:b/>
        </w:rPr>
        <w:t xml:space="preserve">Les </w:t>
      </w:r>
      <w:r>
        <w:rPr>
          <w:b/>
        </w:rPr>
        <w:t xml:space="preserve">entrées du menu </w:t>
      </w:r>
      <w:r>
        <w:t>sont les suivantes :</w:t>
      </w:r>
    </w:p>
    <w:p w:rsidR="00B425E8" w:rsidRDefault="00B425E8" w:rsidP="00301F05"/>
    <w:p w:rsidR="00301F05" w:rsidRDefault="00301F05" w:rsidP="00301F05">
      <w:pPr>
        <w:pStyle w:val="R1"/>
        <w:rPr>
          <w:b/>
        </w:rPr>
      </w:pPr>
      <w:r w:rsidRPr="00B425E8">
        <w:rPr>
          <w:b/>
        </w:rPr>
        <w:t>Mon compte</w:t>
      </w:r>
    </w:p>
    <w:p w:rsidR="00B425E8" w:rsidRDefault="00B425E8" w:rsidP="00B425E8">
      <w:pPr>
        <w:pStyle w:val="R1"/>
        <w:numPr>
          <w:ilvl w:val="0"/>
          <w:numId w:val="0"/>
        </w:numPr>
        <w:ind w:left="284"/>
        <w:rPr>
          <w:rStyle w:val="note"/>
        </w:rPr>
      </w:pPr>
      <w:r>
        <w:rPr>
          <w:rStyle w:val="note"/>
        </w:rPr>
        <w:t xml:space="preserve">Page inaccessible. </w:t>
      </w:r>
      <w:r w:rsidR="00B93B91">
        <w:rPr>
          <w:rStyle w:val="note"/>
        </w:rPr>
        <w:t>À</w:t>
      </w:r>
      <w:r>
        <w:rPr>
          <w:rStyle w:val="note"/>
        </w:rPr>
        <w:t xml:space="preserve"> revoir.</w:t>
      </w:r>
    </w:p>
    <w:p w:rsidR="00B425E8" w:rsidRDefault="00B425E8" w:rsidP="00B425E8">
      <w:pPr>
        <w:pStyle w:val="R1"/>
        <w:numPr>
          <w:ilvl w:val="0"/>
          <w:numId w:val="0"/>
        </w:numPr>
        <w:ind w:left="284"/>
        <w:rPr>
          <w:rStyle w:val="note"/>
        </w:rPr>
      </w:pPr>
    </w:p>
    <w:p w:rsidR="00B425E8" w:rsidRPr="00B425E8" w:rsidRDefault="00B425E8" w:rsidP="00B425E8">
      <w:pPr>
        <w:pStyle w:val="R1"/>
        <w:rPr>
          <w:rFonts w:ascii="Courier New" w:hAnsi="Courier New" w:cs="Courier New"/>
          <w:b/>
          <w:color w:val="FF0000"/>
          <w:sz w:val="20"/>
        </w:rPr>
      </w:pPr>
      <w:r>
        <w:rPr>
          <w:b/>
        </w:rPr>
        <w:t>Accueil</w:t>
      </w:r>
    </w:p>
    <w:p w:rsidR="00B425E8" w:rsidRDefault="00B425E8" w:rsidP="00B425E8">
      <w:pPr>
        <w:pStyle w:val="R1"/>
        <w:numPr>
          <w:ilvl w:val="0"/>
          <w:numId w:val="0"/>
        </w:numPr>
        <w:ind w:left="284"/>
      </w:pPr>
      <w:r>
        <w:t>Une page présentant en tuiles des messages :</w:t>
      </w:r>
    </w:p>
    <w:p w:rsidR="00B425E8" w:rsidRDefault="00B425E8" w:rsidP="00B425E8">
      <w:pPr>
        <w:pStyle w:val="R2"/>
      </w:pPr>
      <w:r w:rsidRPr="00B425E8">
        <w:t>messa</w:t>
      </w:r>
      <w:r>
        <w:t>ge(s) de l’établissement,</w:t>
      </w:r>
    </w:p>
    <w:p w:rsidR="00B425E8" w:rsidRDefault="00B425E8" w:rsidP="00B425E8">
      <w:pPr>
        <w:pStyle w:val="R2"/>
      </w:pPr>
      <w:r>
        <w:t>message(s) applicatifs.</w:t>
      </w:r>
    </w:p>
    <w:p w:rsidR="0061530E" w:rsidRDefault="00FE7528" w:rsidP="0061530E">
      <w:pPr>
        <w:pStyle w:val="R2"/>
        <w:numPr>
          <w:ilvl w:val="0"/>
          <w:numId w:val="0"/>
        </w:numPr>
        <w:ind w:left="284"/>
      </w:pPr>
      <w:r>
        <w:rPr>
          <w:rStyle w:val="note"/>
        </w:rPr>
        <w:t>À</w:t>
      </w:r>
      <w:r w:rsidR="0061530E">
        <w:rPr>
          <w:rStyle w:val="note"/>
        </w:rPr>
        <w:t xml:space="preserve"> voir : quels types de message / notification ? </w:t>
      </w:r>
      <w:proofErr w:type="gramStart"/>
      <w:r w:rsidR="0061530E">
        <w:rPr>
          <w:rStyle w:val="note"/>
        </w:rPr>
        <w:t>comment</w:t>
      </w:r>
      <w:proofErr w:type="gramEnd"/>
      <w:r w:rsidR="0061530E">
        <w:rPr>
          <w:rStyle w:val="note"/>
        </w:rPr>
        <w:t xml:space="preserve"> sont-ils générés ? </w:t>
      </w:r>
      <w:proofErr w:type="gramStart"/>
      <w:r w:rsidR="0061530E">
        <w:rPr>
          <w:rStyle w:val="note"/>
        </w:rPr>
        <w:t>comment</w:t>
      </w:r>
      <w:proofErr w:type="gramEnd"/>
      <w:r w:rsidR="0061530E">
        <w:rPr>
          <w:rStyle w:val="note"/>
        </w:rPr>
        <w:t xml:space="preserve"> intégrer les messages applicatifs dans l’organisation future ?</w:t>
      </w:r>
    </w:p>
    <w:p w:rsidR="00B425E8" w:rsidRDefault="00B425E8" w:rsidP="00B425E8">
      <w:pPr>
        <w:pStyle w:val="R2"/>
        <w:numPr>
          <w:ilvl w:val="0"/>
          <w:numId w:val="0"/>
        </w:numPr>
        <w:ind w:left="284"/>
      </w:pPr>
      <w:r>
        <w:rPr>
          <w:rStyle w:val="couleur"/>
        </w:rPr>
        <w:t>Remarque</w:t>
      </w:r>
      <w:r>
        <w:t xml:space="preserve"> : le détail fonctionnel de la gestion de messages et notifications dépasse le cadre de la présente charte ergonomique. SI un descriptif fonctionnel existe, il </w:t>
      </w:r>
      <w:r w:rsidR="0061530E">
        <w:t>faudra</w:t>
      </w:r>
      <w:r>
        <w:t xml:space="preserve"> vérifier que les mécanismes proposés ne nécessitent pas une description ergonomique plus développée.</w:t>
      </w:r>
    </w:p>
    <w:p w:rsidR="00B425E8" w:rsidRDefault="00B425E8" w:rsidP="00B425E8">
      <w:pPr>
        <w:pStyle w:val="R2"/>
        <w:numPr>
          <w:ilvl w:val="0"/>
          <w:numId w:val="0"/>
        </w:numPr>
        <w:ind w:left="284"/>
      </w:pPr>
    </w:p>
    <w:p w:rsidR="00B425E8" w:rsidRDefault="00B425E8" w:rsidP="00B425E8">
      <w:pPr>
        <w:pStyle w:val="R1"/>
      </w:pPr>
      <w:r>
        <w:rPr>
          <w:b/>
        </w:rPr>
        <w:t>Liste des Téléservices</w:t>
      </w:r>
      <w:r>
        <w:t xml:space="preserve"> de l’élève sélectionné</w:t>
      </w:r>
    </w:p>
    <w:p w:rsidR="00B425E8" w:rsidRDefault="00B425E8" w:rsidP="00B425E8">
      <w:pPr>
        <w:pStyle w:val="R1"/>
        <w:numPr>
          <w:ilvl w:val="0"/>
          <w:numId w:val="0"/>
        </w:numPr>
        <w:ind w:left="284" w:hanging="284"/>
      </w:pPr>
    </w:p>
    <w:p w:rsidR="00B425E8" w:rsidRDefault="00B425E8" w:rsidP="00B425E8">
      <w:pPr>
        <w:pStyle w:val="R1"/>
      </w:pPr>
      <w:r>
        <w:rPr>
          <w:b/>
        </w:rPr>
        <w:t>Liens utiles</w:t>
      </w:r>
      <w:r>
        <w:t> : une liste liens proposés en tuiles en pleine largeur.</w:t>
      </w:r>
    </w:p>
    <w:p w:rsidR="00B425E8" w:rsidRDefault="00B425E8" w:rsidP="00B425E8">
      <w:pPr>
        <w:pStyle w:val="R1"/>
        <w:numPr>
          <w:ilvl w:val="0"/>
          <w:numId w:val="0"/>
        </w:numPr>
        <w:ind w:left="284"/>
      </w:pPr>
      <w:r>
        <w:rPr>
          <w:rStyle w:val="couleur"/>
        </w:rPr>
        <w:t>Remarque</w:t>
      </w:r>
      <w:r>
        <w:t> : idem sur le détail fonctionnel de cette gestion des liens.</w:t>
      </w:r>
    </w:p>
    <w:p w:rsidR="00B425E8" w:rsidRDefault="00B425E8" w:rsidP="00B425E8">
      <w:pPr>
        <w:pStyle w:val="R1"/>
        <w:numPr>
          <w:ilvl w:val="0"/>
          <w:numId w:val="0"/>
        </w:numPr>
        <w:ind w:left="284"/>
      </w:pPr>
    </w:p>
    <w:p w:rsidR="00620D41" w:rsidRDefault="00620D41" w:rsidP="00620D41">
      <w:pPr>
        <w:pStyle w:val="R1"/>
      </w:pPr>
      <w:r>
        <w:rPr>
          <w:b/>
        </w:rPr>
        <w:t>Espace numérique de travail</w:t>
      </w:r>
      <w:r>
        <w:t> : un lien ouvrant la page d’accueil de l’ENT de l’élève dans une fenêtre secondaire.</w:t>
      </w:r>
    </w:p>
    <w:p w:rsidR="00620D41" w:rsidRDefault="00FE7528" w:rsidP="00620D41">
      <w:pPr>
        <w:pStyle w:val="Encadr"/>
        <w:rPr>
          <w:rStyle w:val="couleur"/>
        </w:rPr>
      </w:pPr>
      <w:r>
        <w:rPr>
          <w:rStyle w:val="couleur"/>
        </w:rPr>
        <w:br/>
      </w:r>
      <w:r w:rsidR="00620D41">
        <w:rPr>
          <w:rStyle w:val="couleur"/>
        </w:rPr>
        <w:t>PROPOSITION</w:t>
      </w:r>
    </w:p>
    <w:p w:rsidR="00620D41" w:rsidRDefault="00620D41" w:rsidP="00620D41">
      <w:pPr>
        <w:pStyle w:val="Encadr"/>
      </w:pPr>
      <w:r>
        <w:t xml:space="preserve">Sans préjuger des difficultés techniques, </w:t>
      </w:r>
      <w:r w:rsidR="000B0950">
        <w:t xml:space="preserve">un </w:t>
      </w:r>
      <w:r w:rsidR="00244379">
        <w:t>accè</w:t>
      </w:r>
      <w:r w:rsidR="000B0950">
        <w:t>s</w:t>
      </w:r>
      <w:r w:rsidR="00244379">
        <w:t xml:space="preserve"> à l’ENT en étant déjà authentifié</w:t>
      </w:r>
      <w:r w:rsidR="000B0950">
        <w:t xml:space="preserve"> serait souhaitable</w:t>
      </w:r>
      <w:r w:rsidR="00244379">
        <w:t>.</w:t>
      </w:r>
      <w:r w:rsidR="000B0950">
        <w:br/>
      </w:r>
    </w:p>
    <w:p w:rsidR="000B0950" w:rsidRDefault="000B0950" w:rsidP="000B0950"/>
    <w:p w:rsidR="000B0950" w:rsidRPr="000B0950" w:rsidRDefault="000B0950" w:rsidP="000B0950">
      <w:pPr>
        <w:pStyle w:val="R1"/>
      </w:pPr>
      <w:r>
        <w:rPr>
          <w:b/>
        </w:rPr>
        <w:t>Contact établissement</w:t>
      </w:r>
    </w:p>
    <w:p w:rsidR="000B0950" w:rsidRDefault="000B0950" w:rsidP="000B0950">
      <w:pPr>
        <w:pStyle w:val="R2"/>
      </w:pPr>
      <w:r>
        <w:t>Mention du libellé de l’établissement</w:t>
      </w:r>
    </w:p>
    <w:p w:rsidR="000B0950" w:rsidRDefault="000B0950" w:rsidP="000B0950">
      <w:pPr>
        <w:pStyle w:val="R2"/>
        <w:numPr>
          <w:ilvl w:val="0"/>
          <w:numId w:val="0"/>
        </w:numPr>
        <w:ind w:left="568"/>
        <w:rPr>
          <w:rStyle w:val="note"/>
        </w:rPr>
      </w:pPr>
      <w:r>
        <w:rPr>
          <w:rStyle w:val="note"/>
        </w:rPr>
        <w:t xml:space="preserve">À préciser : quel libellé est utilisé ? </w:t>
      </w:r>
      <w:r w:rsidR="0086669F">
        <w:rPr>
          <w:rStyle w:val="note"/>
        </w:rPr>
        <w:t>Le</w:t>
      </w:r>
      <w:r>
        <w:rPr>
          <w:rStyle w:val="note"/>
        </w:rPr>
        <w:t xml:space="preserve"> mieux adapté au grand public ?</w:t>
      </w:r>
    </w:p>
    <w:p w:rsidR="000B0950" w:rsidRPr="000B0950" w:rsidRDefault="000B0950" w:rsidP="000B0950">
      <w:pPr>
        <w:pStyle w:val="R2"/>
        <w:rPr>
          <w:rStyle w:val="note"/>
        </w:rPr>
      </w:pPr>
      <w:r>
        <w:t>Contact : affichage des coordonnées de l’établissement.</w:t>
      </w:r>
    </w:p>
    <w:p w:rsidR="00EA08B4" w:rsidRDefault="00EA08B4">
      <w:pPr>
        <w:rPr>
          <w:b/>
          <w:color w:val="00AAC8"/>
          <w:sz w:val="24"/>
          <w:szCs w:val="24"/>
        </w:rPr>
      </w:pPr>
      <w:r>
        <w:br w:type="page"/>
      </w:r>
    </w:p>
    <w:p w:rsidR="003A568F" w:rsidRDefault="003A568F" w:rsidP="003A568F">
      <w:pPr>
        <w:pStyle w:val="Titre4"/>
      </w:pPr>
      <w:bookmarkStart w:id="6" w:name="_Toc3504523"/>
      <w:r>
        <w:lastRenderedPageBreak/>
        <w:t>2.3.</w:t>
      </w:r>
      <w:r>
        <w:tab/>
        <w:t>Le corps de page</w:t>
      </w:r>
      <w:bookmarkEnd w:id="6"/>
    </w:p>
    <w:p w:rsidR="009F056C" w:rsidRDefault="00EA08B4" w:rsidP="003A568F">
      <w:r>
        <w:t>La page peut être organisée</w:t>
      </w:r>
      <w:r w:rsidR="009F056C">
        <w:t> :</w:t>
      </w:r>
    </w:p>
    <w:p w:rsidR="009F056C" w:rsidRDefault="00EA08B4" w:rsidP="009F056C">
      <w:pPr>
        <w:pStyle w:val="R1"/>
      </w:pPr>
      <w:r w:rsidRPr="00EA08B4">
        <w:t>en tuile</w:t>
      </w:r>
      <w:r w:rsidR="009F056C">
        <w:t> : des blocs d’informations indépendants répartis dans la page,</w:t>
      </w:r>
    </w:p>
    <w:p w:rsidR="009F056C" w:rsidRDefault="00EA08B4" w:rsidP="009F056C">
      <w:pPr>
        <w:pStyle w:val="R1"/>
      </w:pPr>
      <w:r w:rsidRPr="00EA08B4">
        <w:t>en</w:t>
      </w:r>
      <w:r>
        <w:t xml:space="preserve"> </w:t>
      </w:r>
      <w:r w:rsidRPr="00EA08B4">
        <w:t>paragraphes</w:t>
      </w:r>
      <w:r w:rsidR="009F056C">
        <w:t> : des blocs d’informations liés et organisés. Des mécanismes de plier / déplier peuvent permettre de développer ou réduire les différents blocs d’informations.</w:t>
      </w:r>
    </w:p>
    <w:p w:rsidR="001C2034" w:rsidRDefault="009F056C" w:rsidP="009F056C">
      <w:pPr>
        <w:pStyle w:val="R1"/>
      </w:pPr>
      <w:r>
        <w:t>en onglets : des blocs d’informations complémentaires pour un même objet (une alternative au plier / déplier) ;</w:t>
      </w:r>
    </w:p>
    <w:p w:rsidR="009F056C" w:rsidRPr="009F056C" w:rsidRDefault="009F056C" w:rsidP="009F056C">
      <w:pPr>
        <w:pStyle w:val="R1"/>
      </w:pPr>
      <w:r>
        <w:t>en vues : des fonctions distinctes au sein d’un téléservice.</w:t>
      </w:r>
    </w:p>
    <w:p w:rsidR="00EA08B4" w:rsidRDefault="00EA08B4" w:rsidP="003A568F"/>
    <w:p w:rsidR="009F056C" w:rsidRDefault="009F056C" w:rsidP="003A568F"/>
    <w:p w:rsidR="00EA08B4" w:rsidRPr="009F056C" w:rsidRDefault="00EA08B4" w:rsidP="00CA1DFD">
      <w:pPr>
        <w:pStyle w:val="Titre5"/>
      </w:pPr>
      <w:bookmarkStart w:id="7" w:name="_Toc3504524"/>
      <w:r>
        <w:rPr>
          <w:noProof/>
        </w:rPr>
        <w:drawing>
          <wp:anchor distT="0" distB="0" distL="114300" distR="114300" simplePos="0" relativeHeight="251668480" behindDoc="1" locked="0" layoutInCell="1" allowOverlap="1" wp14:anchorId="2F803D58">
            <wp:simplePos x="0" y="0"/>
            <wp:positionH relativeFrom="column">
              <wp:posOffset>2849880</wp:posOffset>
            </wp:positionH>
            <wp:positionV relativeFrom="paragraph">
              <wp:posOffset>57150</wp:posOffset>
            </wp:positionV>
            <wp:extent cx="3208655" cy="1192530"/>
            <wp:effectExtent l="0" t="0" r="0" b="7620"/>
            <wp:wrapTight wrapText="bothSides">
              <wp:wrapPolygon edited="0">
                <wp:start x="0" y="0"/>
                <wp:lineTo x="0" y="21393"/>
                <wp:lineTo x="21416" y="21393"/>
                <wp:lineTo x="21416"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8655" cy="1192530"/>
                    </a:xfrm>
                    <a:prstGeom prst="rect">
                      <a:avLst/>
                    </a:prstGeom>
                  </pic:spPr>
                </pic:pic>
              </a:graphicData>
            </a:graphic>
            <wp14:sizeRelH relativeFrom="margin">
              <wp14:pctWidth>0</wp14:pctWidth>
            </wp14:sizeRelH>
            <wp14:sizeRelV relativeFrom="margin">
              <wp14:pctHeight>0</wp14:pctHeight>
            </wp14:sizeRelV>
          </wp:anchor>
        </w:drawing>
      </w:r>
      <w:r>
        <w:t>Organisation en tuiles</w:t>
      </w:r>
      <w:r w:rsidR="009F056C">
        <w:rPr>
          <w:noProof/>
        </w:rPr>
        <w:t xml:space="preserve"> ou en blocs</w:t>
      </w:r>
      <w:bookmarkEnd w:id="7"/>
    </w:p>
    <w:p w:rsidR="003A568F" w:rsidRDefault="00EA08B4" w:rsidP="003A568F">
      <w:r>
        <w:t>D</w:t>
      </w:r>
      <w:r w:rsidR="003A568F">
        <w:t xml:space="preserve">es blocs de largeur variable selon leur contenu, de </w:t>
      </w:r>
      <w:proofErr w:type="gramStart"/>
      <w:r w:rsidR="003A568F">
        <w:t>hauteur égale si possible, et flottant</w:t>
      </w:r>
      <w:proofErr w:type="gramEnd"/>
      <w:r w:rsidR="003A568F">
        <w:t xml:space="preserve"> selon la résolution de l’écran.</w:t>
      </w:r>
    </w:p>
    <w:p w:rsidR="003A568F" w:rsidRDefault="003A568F" w:rsidP="003A568F"/>
    <w:p w:rsidR="00CA1DFD" w:rsidRDefault="003A568F" w:rsidP="003A568F">
      <w:r>
        <w:t xml:space="preserve">Les tuiles peuvent être organisées en plusieurs </w:t>
      </w:r>
      <w:r w:rsidR="009F056C">
        <w:br/>
        <w:t xml:space="preserve"> </w:t>
      </w:r>
      <w:r>
        <w:t xml:space="preserve">« lignes » ou blocs, rassemblant des contenus liés : </w:t>
      </w:r>
    </w:p>
    <w:p w:rsidR="003A568F" w:rsidRDefault="003A568F" w:rsidP="003A568F">
      <w:proofErr w:type="gramStart"/>
      <w:r>
        <w:t>les</w:t>
      </w:r>
      <w:proofErr w:type="gramEnd"/>
      <w:r>
        <w:t xml:space="preserve"> tuiles flottent alors au sein de chaque ligne.</w:t>
      </w:r>
    </w:p>
    <w:p w:rsidR="00EA08B4" w:rsidRDefault="00EA08B4" w:rsidP="003A568F"/>
    <w:p w:rsidR="00CA1DFD" w:rsidRDefault="00CA1DFD" w:rsidP="003A568F">
      <w:r>
        <w:rPr>
          <w:noProof/>
        </w:rPr>
        <w:drawing>
          <wp:anchor distT="0" distB="0" distL="114300" distR="114300" simplePos="0" relativeHeight="251669504" behindDoc="1" locked="0" layoutInCell="1" allowOverlap="1" wp14:anchorId="064E4F0B">
            <wp:simplePos x="0" y="0"/>
            <wp:positionH relativeFrom="column">
              <wp:posOffset>2868930</wp:posOffset>
            </wp:positionH>
            <wp:positionV relativeFrom="paragraph">
              <wp:posOffset>141136</wp:posOffset>
            </wp:positionV>
            <wp:extent cx="2500630" cy="1520190"/>
            <wp:effectExtent l="0" t="0" r="0" b="3810"/>
            <wp:wrapTight wrapText="bothSides">
              <wp:wrapPolygon edited="0">
                <wp:start x="0" y="0"/>
                <wp:lineTo x="0" y="21383"/>
                <wp:lineTo x="21392" y="21383"/>
                <wp:lineTo x="21392"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0630" cy="1520190"/>
                    </a:xfrm>
                    <a:prstGeom prst="rect">
                      <a:avLst/>
                    </a:prstGeom>
                  </pic:spPr>
                </pic:pic>
              </a:graphicData>
            </a:graphic>
          </wp:anchor>
        </w:drawing>
      </w:r>
    </w:p>
    <w:p w:rsidR="009F056C" w:rsidRDefault="009F056C" w:rsidP="003A568F">
      <w:r>
        <w:t>Les blocs ont des hauteurs variables, et sont plutôt organisés en colonnes.</w:t>
      </w:r>
    </w:p>
    <w:p w:rsidR="009F056C" w:rsidRDefault="009F056C" w:rsidP="003A568F"/>
    <w:p w:rsidR="009F056C" w:rsidRDefault="009F056C" w:rsidP="003A568F"/>
    <w:p w:rsidR="009F056C" w:rsidRDefault="009F056C" w:rsidP="003A568F"/>
    <w:p w:rsidR="009F056C" w:rsidRDefault="009F056C" w:rsidP="003A568F"/>
    <w:p w:rsidR="00CA1DFD" w:rsidRDefault="00CA1DFD" w:rsidP="003A568F"/>
    <w:p w:rsidR="00CA1DFD" w:rsidRDefault="00CA1DFD" w:rsidP="003A568F"/>
    <w:p w:rsidR="009F056C" w:rsidRDefault="009F056C" w:rsidP="003A568F"/>
    <w:p w:rsidR="009F056C" w:rsidRDefault="009F056C" w:rsidP="003A568F"/>
    <w:p w:rsidR="00EA08B4" w:rsidRDefault="00EA08B4" w:rsidP="003A568F"/>
    <w:p w:rsidR="00EA08B4" w:rsidRDefault="00EA08B4" w:rsidP="00CA1DFD">
      <w:pPr>
        <w:pStyle w:val="Titre5"/>
      </w:pPr>
      <w:bookmarkStart w:id="8" w:name="_Toc3504525"/>
      <w:r>
        <w:rPr>
          <w:noProof/>
        </w:rPr>
        <w:drawing>
          <wp:anchor distT="0" distB="0" distL="114300" distR="114300" simplePos="0" relativeHeight="251667456" behindDoc="0" locked="0" layoutInCell="1" allowOverlap="1" wp14:anchorId="2B9BBBC6">
            <wp:simplePos x="0" y="0"/>
            <wp:positionH relativeFrom="column">
              <wp:posOffset>2979585</wp:posOffset>
            </wp:positionH>
            <wp:positionV relativeFrom="paragraph">
              <wp:posOffset>255325</wp:posOffset>
            </wp:positionV>
            <wp:extent cx="2965450" cy="1979295"/>
            <wp:effectExtent l="0" t="0" r="6350" b="190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65450" cy="1979295"/>
                    </a:xfrm>
                    <a:prstGeom prst="rect">
                      <a:avLst/>
                    </a:prstGeom>
                  </pic:spPr>
                </pic:pic>
              </a:graphicData>
            </a:graphic>
          </wp:anchor>
        </w:drawing>
      </w:r>
      <w:r>
        <w:t>Organisation en paragraphes</w:t>
      </w:r>
      <w:bookmarkEnd w:id="8"/>
    </w:p>
    <w:p w:rsidR="00EA08B4" w:rsidRDefault="00EA08B4" w:rsidP="003A568F">
      <w:r>
        <w:t>C’est une organisation plus classique, les informations étant si nécessaires regroupées par titre de niveau 4.</w:t>
      </w:r>
    </w:p>
    <w:p w:rsidR="009F056C" w:rsidRPr="009F056C" w:rsidRDefault="009F056C" w:rsidP="003A568F">
      <w:r w:rsidRPr="009F056C">
        <w:rPr>
          <w:rStyle w:val="couleur"/>
        </w:rPr>
        <w:t>Remarque</w:t>
      </w:r>
      <w:r>
        <w:t xml:space="preserve"> : </w:t>
      </w:r>
      <w:r w:rsidR="005234FB">
        <w:t>la capture ci-contre présente le cas particulier d’une organisation en paragraphes au sein d’un onglet.</w:t>
      </w:r>
    </w:p>
    <w:p w:rsidR="00EA08B4" w:rsidRPr="00EA08B4" w:rsidRDefault="00EA08B4" w:rsidP="003A568F">
      <w:pPr>
        <w:rPr>
          <w:b/>
        </w:rPr>
      </w:pPr>
    </w:p>
    <w:p w:rsidR="00EA08B4" w:rsidRDefault="00EA08B4" w:rsidP="003A568F"/>
    <w:p w:rsidR="00EA08B4" w:rsidRDefault="00EA08B4" w:rsidP="003A568F"/>
    <w:p w:rsidR="005234FB" w:rsidRDefault="005234FB" w:rsidP="003A568F">
      <w:pPr>
        <w:rPr>
          <w:noProof/>
        </w:rPr>
      </w:pPr>
    </w:p>
    <w:p w:rsidR="00EA08B4" w:rsidRDefault="00EA08B4" w:rsidP="003A568F"/>
    <w:p w:rsidR="00EA08B4" w:rsidRDefault="00EA08B4" w:rsidP="003A568F"/>
    <w:p w:rsidR="00EA08B4" w:rsidRDefault="00EA08B4" w:rsidP="003A568F"/>
    <w:p w:rsidR="009F056C" w:rsidRDefault="005234FB" w:rsidP="00CA1DFD">
      <w:pPr>
        <w:pStyle w:val="Titre5"/>
      </w:pPr>
      <w:bookmarkStart w:id="9" w:name="_Toc3504526"/>
      <w:r>
        <w:rPr>
          <w:noProof/>
        </w:rPr>
        <w:drawing>
          <wp:anchor distT="0" distB="0" distL="114300" distR="114300" simplePos="0" relativeHeight="251671552" behindDoc="1" locked="0" layoutInCell="1" allowOverlap="1" wp14:anchorId="3172B237" wp14:editId="182BB250">
            <wp:simplePos x="0" y="0"/>
            <wp:positionH relativeFrom="margin">
              <wp:posOffset>2932043</wp:posOffset>
            </wp:positionH>
            <wp:positionV relativeFrom="paragraph">
              <wp:posOffset>7427</wp:posOffset>
            </wp:positionV>
            <wp:extent cx="2965450" cy="468630"/>
            <wp:effectExtent l="0" t="0" r="6350" b="7620"/>
            <wp:wrapTight wrapText="bothSides">
              <wp:wrapPolygon edited="0">
                <wp:start x="0" y="0"/>
                <wp:lineTo x="0" y="21073"/>
                <wp:lineTo x="21507" y="21073"/>
                <wp:lineTo x="21507"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b="76298"/>
                    <a:stretch/>
                  </pic:blipFill>
                  <pic:spPr bwMode="auto">
                    <a:xfrm>
                      <a:off x="0" y="0"/>
                      <a:ext cx="2965450" cy="4686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F056C">
        <w:t>Organisation en onglets</w:t>
      </w:r>
      <w:bookmarkEnd w:id="9"/>
    </w:p>
    <w:p w:rsidR="00794325" w:rsidRDefault="005234FB" w:rsidP="003A568F">
      <w:r>
        <w:t xml:space="preserve">Le téléservice « Bourse de lycée » propose une telle organisation… </w:t>
      </w:r>
    </w:p>
    <w:p w:rsidR="00794325" w:rsidRDefault="00794325" w:rsidP="00794325">
      <w:pPr>
        <w:pStyle w:val="Encadr"/>
        <w:rPr>
          <w:rStyle w:val="couleur"/>
        </w:rPr>
      </w:pPr>
      <w:r>
        <w:rPr>
          <w:rStyle w:val="couleur"/>
        </w:rPr>
        <w:br/>
        <w:t>REMARQUES</w:t>
      </w:r>
    </w:p>
    <w:p w:rsidR="009F056C" w:rsidRDefault="00794325" w:rsidP="00794325">
      <w:pPr>
        <w:pStyle w:val="Encadr"/>
        <w:jc w:val="both"/>
      </w:pPr>
      <w:r w:rsidRPr="00794325">
        <w:rPr>
          <w:b/>
        </w:rPr>
        <w:t>L’utilisation d’onglet n’est ici pas très pertinente</w:t>
      </w:r>
      <w:r>
        <w:t xml:space="preserve"> </w:t>
      </w:r>
      <w:r w:rsidR="005234FB">
        <w:t xml:space="preserve">: les deux onglets proposés semblent correspondre à deux </w:t>
      </w:r>
      <w:r>
        <w:t>processus successifs (Déposer un dossier puis Suivre en dossier). On est donc dans une logique séquentielle, alors que la métaphore des onglets correspond à des visions complémentaires (et non successives) d’un même objet. Le téléservice pourrait plutôt présenter une liste des dossiers en cours (s’il est possible d’en avoir plusieurs), en proposant autour de cette liste des fonctions d’ajout ou de suivi.</w:t>
      </w:r>
    </w:p>
    <w:p w:rsidR="00794325" w:rsidRPr="005234FB" w:rsidRDefault="00794325" w:rsidP="00171F1D">
      <w:pPr>
        <w:pStyle w:val="Encadr"/>
        <w:jc w:val="both"/>
      </w:pPr>
      <w:r>
        <w:rPr>
          <w:b/>
        </w:rPr>
        <w:t xml:space="preserve">La métaphore des onglets de classeur </w:t>
      </w:r>
      <w:r>
        <w:t>devrait être formellement poussée en associant le titre de l’onglet sélectionné et les informations qu’il contient : tramage ou bordure communs…</w:t>
      </w:r>
    </w:p>
    <w:p w:rsidR="00EA08B4" w:rsidRDefault="00EA08B4" w:rsidP="003A568F"/>
    <w:p w:rsidR="00171F1D" w:rsidRDefault="00171F1D" w:rsidP="00CA1DFD">
      <w:pPr>
        <w:pStyle w:val="Titre5"/>
      </w:pPr>
      <w:bookmarkStart w:id="10" w:name="_Toc3504527"/>
      <w:r>
        <w:t>Organisation en vues</w:t>
      </w:r>
      <w:bookmarkEnd w:id="10"/>
    </w:p>
    <w:p w:rsidR="00171F1D" w:rsidRDefault="00171F1D" w:rsidP="003A568F">
      <w:r>
        <w:t>Les téléservices examinées ne semble pas avoir eu besoin de ce type d’organisation, qui pourrait s’avérer utile pour un téléservice comme « Cahier de texte » qui pourrait proposer trois vues :</w:t>
      </w:r>
    </w:p>
    <w:p w:rsidR="00171F1D" w:rsidRDefault="00CA1DFD" w:rsidP="00CA1DFD">
      <w:pPr>
        <w:pStyle w:val="R3"/>
      </w:pPr>
      <w:r>
        <w:t>Devoirs : la liste des devoirs à faire par jour.</w:t>
      </w:r>
    </w:p>
    <w:p w:rsidR="00CA1DFD" w:rsidRDefault="00CA1DFD" w:rsidP="00CA1DFD">
      <w:pPr>
        <w:pStyle w:val="R3"/>
      </w:pPr>
      <w:r>
        <w:t>Séances : le déroulé des séances réalisées.</w:t>
      </w:r>
    </w:p>
    <w:p w:rsidR="00CA1DFD" w:rsidRDefault="00CA1DFD" w:rsidP="00CA1DFD">
      <w:pPr>
        <w:pStyle w:val="R3"/>
      </w:pPr>
      <w:r>
        <w:t>Emploi du temps : une représentation sur l’emploi du temps des séances renseignées et du nombre de devoirs à rendre.</w:t>
      </w:r>
    </w:p>
    <w:p w:rsidR="00CA1DFD" w:rsidRPr="00171F1D" w:rsidRDefault="00CA1DFD" w:rsidP="00CA1DFD"/>
    <w:p w:rsidR="003A568F" w:rsidRDefault="003A568F" w:rsidP="003A568F">
      <w:pPr>
        <w:pStyle w:val="Titre4"/>
      </w:pPr>
      <w:bookmarkStart w:id="11" w:name="_Toc3504528"/>
      <w:r>
        <w:t>2.4.</w:t>
      </w:r>
      <w:r>
        <w:tab/>
        <w:t>Le pied de page</w:t>
      </w:r>
      <w:bookmarkEnd w:id="11"/>
    </w:p>
    <w:p w:rsidR="00B93B91" w:rsidRDefault="00B93B91" w:rsidP="00B93B91">
      <w:r>
        <w:t>Le pied de page affiche :</w:t>
      </w:r>
    </w:p>
    <w:p w:rsidR="00B93B91" w:rsidRDefault="00B93B91" w:rsidP="00B93B91"/>
    <w:p w:rsidR="00B93B91" w:rsidRDefault="00B93B91" w:rsidP="00B93B91">
      <w:pPr>
        <w:pStyle w:val="R1"/>
      </w:pPr>
      <w:r>
        <w:t>le logo du Ministère de l'éducation nationale,</w:t>
      </w:r>
    </w:p>
    <w:p w:rsidR="00B93B91" w:rsidRDefault="00B93B91" w:rsidP="00B93B91">
      <w:pPr>
        <w:pStyle w:val="R1"/>
      </w:pPr>
      <w:r>
        <w:t>les liens vers la page de contact, les mentions légales et l'aide en ligne,</w:t>
      </w:r>
    </w:p>
    <w:p w:rsidR="00B93B91" w:rsidRDefault="00B93B91" w:rsidP="00B93B91">
      <w:pPr>
        <w:pStyle w:val="R1"/>
      </w:pPr>
      <w:r>
        <w:t>la version de l'application.</w:t>
      </w:r>
    </w:p>
    <w:p w:rsidR="00B93B91" w:rsidRDefault="00B93B91" w:rsidP="00B93B91"/>
    <w:p w:rsidR="00B93B91" w:rsidRPr="00B93B91" w:rsidRDefault="00B93B91" w:rsidP="00B93B91">
      <w:pPr>
        <w:rPr>
          <w:rStyle w:val="note"/>
        </w:rPr>
      </w:pPr>
      <w:r>
        <w:rPr>
          <w:rStyle w:val="note"/>
        </w:rPr>
        <w:t>À revoir : les liens contacts et mentions légales provoquent une erreur (pages inexistante)</w:t>
      </w:r>
    </w:p>
    <w:p w:rsidR="00B93B91" w:rsidRDefault="00B93B91" w:rsidP="00B93B91"/>
    <w:p w:rsidR="00B61F80" w:rsidRDefault="00B61F80">
      <w:pPr>
        <w:rPr>
          <w:b/>
          <w:color w:val="00AAC8"/>
          <w:sz w:val="28"/>
          <w:szCs w:val="28"/>
        </w:rPr>
      </w:pPr>
      <w:r>
        <w:br w:type="page"/>
      </w:r>
    </w:p>
    <w:p w:rsidR="0023168D" w:rsidRDefault="0023168D" w:rsidP="00B61F80">
      <w:pPr>
        <w:pStyle w:val="Titre3"/>
      </w:pPr>
      <w:bookmarkStart w:id="12" w:name="_Toc3504529"/>
      <w:r>
        <w:lastRenderedPageBreak/>
        <w:t>3.</w:t>
      </w:r>
      <w:r>
        <w:tab/>
        <w:t>Les niveaux de titre</w:t>
      </w:r>
      <w:bookmarkEnd w:id="12"/>
    </w:p>
    <w:p w:rsidR="0023168D" w:rsidRDefault="0023168D" w:rsidP="0023168D"/>
    <w:tbl>
      <w:tblPr>
        <w:tblStyle w:val="Grilledutableau"/>
        <w:tblW w:w="0" w:type="auto"/>
        <w:tblLook w:val="04A0" w:firstRow="1" w:lastRow="0" w:firstColumn="1" w:lastColumn="0" w:noHBand="0" w:noVBand="1"/>
      </w:tblPr>
      <w:tblGrid>
        <w:gridCol w:w="3114"/>
        <w:gridCol w:w="5983"/>
      </w:tblGrid>
      <w:tr w:rsidR="007E4885" w:rsidTr="007E4885">
        <w:tc>
          <w:tcPr>
            <w:tcW w:w="3114" w:type="dxa"/>
          </w:tcPr>
          <w:p w:rsidR="0023168D" w:rsidRPr="007E4885" w:rsidRDefault="0023168D" w:rsidP="0023168D">
            <w:pPr>
              <w:rPr>
                <w:b/>
              </w:rPr>
            </w:pPr>
            <w:r w:rsidRPr="007E4885">
              <w:rPr>
                <w:b/>
              </w:rPr>
              <w:t>Titre 1 : Scolarité Service + Élève</w:t>
            </w:r>
            <w:r w:rsidRPr="007E4885">
              <w:rPr>
                <w:b/>
              </w:rPr>
              <w:tab/>
            </w:r>
          </w:p>
        </w:tc>
        <w:tc>
          <w:tcPr>
            <w:tcW w:w="5948" w:type="dxa"/>
          </w:tcPr>
          <w:p w:rsidR="0023168D" w:rsidRDefault="0023168D" w:rsidP="0023168D">
            <w:r>
              <w:rPr>
                <w:noProof/>
              </w:rPr>
              <w:drawing>
                <wp:inline distT="0" distB="0" distL="0" distR="0" wp14:anchorId="7E91184E" wp14:editId="1F5E5B21">
                  <wp:extent cx="3662064" cy="341906"/>
                  <wp:effectExtent l="0" t="0" r="0" b="127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0241" cy="400555"/>
                          </a:xfrm>
                          <a:prstGeom prst="rect">
                            <a:avLst/>
                          </a:prstGeom>
                        </pic:spPr>
                      </pic:pic>
                    </a:graphicData>
                  </a:graphic>
                </wp:inline>
              </w:drawing>
            </w:r>
          </w:p>
        </w:tc>
      </w:tr>
      <w:tr w:rsidR="007E4885" w:rsidTr="007E4885">
        <w:tc>
          <w:tcPr>
            <w:tcW w:w="3114" w:type="dxa"/>
          </w:tcPr>
          <w:p w:rsidR="0023168D" w:rsidRPr="007E4885" w:rsidRDefault="0023168D" w:rsidP="0023168D">
            <w:pPr>
              <w:rPr>
                <w:b/>
              </w:rPr>
            </w:pPr>
            <w:r w:rsidRPr="007E4885">
              <w:rPr>
                <w:b/>
              </w:rPr>
              <w:t xml:space="preserve">Titre 2 : « Service en ligne » </w:t>
            </w:r>
            <w:r w:rsidR="007E4885" w:rsidRPr="007E4885">
              <w:rPr>
                <w:b/>
              </w:rPr>
              <w:t xml:space="preserve">+ </w:t>
            </w:r>
          </w:p>
          <w:p w:rsidR="007E4885" w:rsidRPr="007E4885" w:rsidRDefault="007E4885" w:rsidP="0023168D">
            <w:pPr>
              <w:rPr>
                <w:b/>
              </w:rPr>
            </w:pPr>
            <w:r w:rsidRPr="007E4885">
              <w:rPr>
                <w:b/>
              </w:rPr>
              <w:t>Titre 3 : nom de téléservice</w:t>
            </w:r>
            <w:r w:rsidRPr="007E4885">
              <w:rPr>
                <w:b/>
                <w:noProof/>
              </w:rPr>
              <w:t xml:space="preserve"> </w:t>
            </w:r>
          </w:p>
        </w:tc>
        <w:tc>
          <w:tcPr>
            <w:tcW w:w="5948" w:type="dxa"/>
          </w:tcPr>
          <w:p w:rsidR="0023168D" w:rsidRDefault="007E4885" w:rsidP="0023168D">
            <w:r>
              <w:rPr>
                <w:noProof/>
              </w:rPr>
              <w:drawing>
                <wp:inline distT="0" distB="0" distL="0" distR="0" wp14:anchorId="5BC945B6" wp14:editId="53843454">
                  <wp:extent cx="3578087" cy="229943"/>
                  <wp:effectExtent l="0" t="0" r="381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6092" cy="337136"/>
                          </a:xfrm>
                          <a:prstGeom prst="rect">
                            <a:avLst/>
                          </a:prstGeom>
                        </pic:spPr>
                      </pic:pic>
                    </a:graphicData>
                  </a:graphic>
                </wp:inline>
              </w:drawing>
            </w:r>
          </w:p>
        </w:tc>
      </w:tr>
      <w:tr w:rsidR="007E4885" w:rsidTr="007E4885">
        <w:tc>
          <w:tcPr>
            <w:tcW w:w="3114" w:type="dxa"/>
          </w:tcPr>
          <w:p w:rsidR="0023168D" w:rsidRPr="007E4885" w:rsidRDefault="007E4885" w:rsidP="0023168D">
            <w:pPr>
              <w:rPr>
                <w:b/>
              </w:rPr>
            </w:pPr>
            <w:r w:rsidRPr="007E4885">
              <w:rPr>
                <w:b/>
              </w:rPr>
              <w:t>Titre 4 : bloc</w:t>
            </w:r>
          </w:p>
        </w:tc>
        <w:tc>
          <w:tcPr>
            <w:tcW w:w="5948" w:type="dxa"/>
          </w:tcPr>
          <w:p w:rsidR="0023168D" w:rsidRDefault="007E4885" w:rsidP="0023168D">
            <w:r>
              <w:rPr>
                <w:noProof/>
              </w:rPr>
              <w:drawing>
                <wp:inline distT="0" distB="0" distL="0" distR="0" wp14:anchorId="376B3415" wp14:editId="7F7F0F8E">
                  <wp:extent cx="987093" cy="174928"/>
                  <wp:effectExtent l="0" t="0" r="381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63873" cy="188535"/>
                          </a:xfrm>
                          <a:prstGeom prst="rect">
                            <a:avLst/>
                          </a:prstGeom>
                        </pic:spPr>
                      </pic:pic>
                    </a:graphicData>
                  </a:graphic>
                </wp:inline>
              </w:drawing>
            </w:r>
          </w:p>
        </w:tc>
      </w:tr>
    </w:tbl>
    <w:p w:rsidR="0023168D" w:rsidRPr="0023168D" w:rsidRDefault="0023168D" w:rsidP="0023168D"/>
    <w:p w:rsidR="00B61F80" w:rsidRDefault="0023168D" w:rsidP="00B61F80">
      <w:pPr>
        <w:pStyle w:val="Titre3"/>
      </w:pPr>
      <w:bookmarkStart w:id="13" w:name="_Toc3504530"/>
      <w:r>
        <w:t>4</w:t>
      </w:r>
      <w:r w:rsidR="00B61F80">
        <w:t>.</w:t>
      </w:r>
      <w:r w:rsidR="00B61F80">
        <w:tab/>
        <w:t>Des conventions génériques</w:t>
      </w:r>
      <w:bookmarkEnd w:id="13"/>
    </w:p>
    <w:p w:rsidR="00B61F80" w:rsidRDefault="00B61F80" w:rsidP="00B61F80">
      <w:pPr>
        <w:pStyle w:val="R1"/>
      </w:pPr>
      <w:r>
        <w:t xml:space="preserve">Les champs de saisie marqués d'une étoile </w:t>
      </w:r>
      <w:r w:rsidR="00F83FB7">
        <w:t>(*)</w:t>
      </w:r>
      <w:r>
        <w:t xml:space="preserve"> sont obligatoires  </w:t>
      </w:r>
    </w:p>
    <w:p w:rsidR="00B61F80" w:rsidRDefault="00B61F80" w:rsidP="00B61F80">
      <w:pPr>
        <w:pStyle w:val="R1"/>
        <w:numPr>
          <w:ilvl w:val="0"/>
          <w:numId w:val="0"/>
        </w:numPr>
        <w:ind w:left="284"/>
      </w:pPr>
    </w:p>
    <w:p w:rsidR="00B61F80" w:rsidRDefault="00B61F80" w:rsidP="00B61F80">
      <w:pPr>
        <w:pStyle w:val="R1"/>
      </w:pPr>
      <w:r>
        <w:t>Les liens sont écrits et soulignés en orange</w:t>
      </w:r>
    </w:p>
    <w:p w:rsidR="00B93B91" w:rsidRDefault="00B61F80" w:rsidP="00B61F80">
      <w:pPr>
        <w:pStyle w:val="R1"/>
      </w:pPr>
      <w:r>
        <w:t>L</w:t>
      </w:r>
      <w:r w:rsidR="00B93B91">
        <w:t xml:space="preserve">'icône </w:t>
      </w:r>
      <w:r>
        <w:rPr>
          <w:noProof/>
        </w:rPr>
        <w:drawing>
          <wp:inline distT="0" distB="0" distL="0" distR="0" wp14:anchorId="74497221" wp14:editId="307EC85C">
            <wp:extent cx="276190" cy="23809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190" cy="238095"/>
                    </a:xfrm>
                    <a:prstGeom prst="rect">
                      <a:avLst/>
                    </a:prstGeom>
                  </pic:spPr>
                </pic:pic>
              </a:graphicData>
            </a:graphic>
          </wp:inline>
        </w:drawing>
      </w:r>
      <w:r w:rsidR="00B93B91">
        <w:t>permet le téléchargement des documents,</w:t>
      </w:r>
    </w:p>
    <w:p w:rsidR="00B61F80" w:rsidRDefault="00B61F80" w:rsidP="00B61F80">
      <w:pPr>
        <w:pStyle w:val="R1"/>
        <w:numPr>
          <w:ilvl w:val="0"/>
          <w:numId w:val="0"/>
        </w:numPr>
        <w:ind w:left="284"/>
      </w:pPr>
    </w:p>
    <w:p w:rsidR="00B93B91" w:rsidRDefault="00B61F80" w:rsidP="00B61F80">
      <w:pPr>
        <w:pStyle w:val="R1"/>
      </w:pPr>
      <w:r>
        <w:t>La saisie d’</w:t>
      </w:r>
      <w:r w:rsidR="00B93B91">
        <w:t>une date</w:t>
      </w:r>
      <w:r>
        <w:t> se fait à l’aide de</w:t>
      </w:r>
      <w:r w:rsidR="00B93B91">
        <w:t xml:space="preserve"> trois listes déroulantes pour jour, mois et année.</w:t>
      </w:r>
    </w:p>
    <w:p w:rsidR="00B61F80" w:rsidRDefault="00B61F80" w:rsidP="00B61F80">
      <w:pPr>
        <w:pStyle w:val="R1"/>
        <w:numPr>
          <w:ilvl w:val="0"/>
          <w:numId w:val="0"/>
        </w:numPr>
        <w:ind w:left="284"/>
      </w:pPr>
    </w:p>
    <w:p w:rsidR="00B93B91" w:rsidRDefault="00B93B91" w:rsidP="00B61F80">
      <w:pPr>
        <w:pStyle w:val="R1"/>
      </w:pPr>
      <w:r>
        <w:t xml:space="preserve">Le bouton </w:t>
      </w:r>
      <w:r w:rsidR="00B61F80">
        <w:rPr>
          <w:noProof/>
        </w:rPr>
        <w:drawing>
          <wp:inline distT="0" distB="0" distL="0" distR="0" wp14:anchorId="2D5A82BD" wp14:editId="0540E10A">
            <wp:extent cx="590476" cy="247619"/>
            <wp:effectExtent l="0" t="0" r="635"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0476" cy="247619"/>
                    </a:xfrm>
                    <a:prstGeom prst="rect">
                      <a:avLst/>
                    </a:prstGeom>
                  </pic:spPr>
                </pic:pic>
              </a:graphicData>
            </a:graphic>
          </wp:inline>
        </w:drawing>
      </w:r>
      <w:r w:rsidR="00B61F80">
        <w:t xml:space="preserve"> </w:t>
      </w:r>
      <w:r>
        <w:t>permet de modifier un élément.</w:t>
      </w:r>
    </w:p>
    <w:p w:rsidR="00B61F80" w:rsidRDefault="00B61F80" w:rsidP="00B61F80">
      <w:pPr>
        <w:pStyle w:val="R1"/>
        <w:numPr>
          <w:ilvl w:val="0"/>
          <w:numId w:val="0"/>
        </w:numPr>
        <w:ind w:left="284"/>
      </w:pPr>
    </w:p>
    <w:p w:rsidR="00B93B91" w:rsidRDefault="00B93B91" w:rsidP="00B61F80">
      <w:pPr>
        <w:pStyle w:val="R1"/>
      </w:pPr>
      <w:r>
        <w:t xml:space="preserve">Le bouton </w:t>
      </w:r>
      <w:r w:rsidR="00B61F80">
        <w:rPr>
          <w:noProof/>
        </w:rPr>
        <w:drawing>
          <wp:inline distT="0" distB="0" distL="0" distR="0" wp14:anchorId="0BD769D7" wp14:editId="4F8D065B">
            <wp:extent cx="561905" cy="23809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905" cy="238095"/>
                    </a:xfrm>
                    <a:prstGeom prst="rect">
                      <a:avLst/>
                    </a:prstGeom>
                  </pic:spPr>
                </pic:pic>
              </a:graphicData>
            </a:graphic>
          </wp:inline>
        </w:drawing>
      </w:r>
      <w:r w:rsidR="00B61F80">
        <w:t xml:space="preserve"> </w:t>
      </w:r>
      <w:r>
        <w:t>permet d'enregistrer les modifications apportées sur un élément.</w:t>
      </w:r>
    </w:p>
    <w:p w:rsidR="00B61F80" w:rsidRDefault="00B61F80" w:rsidP="00B61F80">
      <w:pPr>
        <w:pStyle w:val="R1"/>
        <w:numPr>
          <w:ilvl w:val="0"/>
          <w:numId w:val="0"/>
        </w:numPr>
        <w:ind w:left="284"/>
      </w:pPr>
    </w:p>
    <w:p w:rsidR="00B93B91" w:rsidRDefault="00B93B91" w:rsidP="00B61F80">
      <w:pPr>
        <w:pStyle w:val="R1"/>
      </w:pPr>
      <w:r>
        <w:t xml:space="preserve">Le bouton </w:t>
      </w:r>
      <w:r w:rsidR="00B61F80">
        <w:rPr>
          <w:noProof/>
        </w:rPr>
        <w:drawing>
          <wp:inline distT="0" distB="0" distL="0" distR="0" wp14:anchorId="33537883" wp14:editId="7CD5E979">
            <wp:extent cx="600000" cy="247619"/>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0000" cy="247619"/>
                    </a:xfrm>
                    <a:prstGeom prst="rect">
                      <a:avLst/>
                    </a:prstGeom>
                  </pic:spPr>
                </pic:pic>
              </a:graphicData>
            </a:graphic>
          </wp:inline>
        </w:drawing>
      </w:r>
      <w:r w:rsidR="00B61F80">
        <w:t xml:space="preserve"> </w:t>
      </w:r>
      <w:r>
        <w:t>annule toutes les modifications effectuées sur l'élément depuis le dernier enregistrement.</w:t>
      </w:r>
    </w:p>
    <w:p w:rsidR="00B61F80" w:rsidRDefault="00B61F80" w:rsidP="00B93B91"/>
    <w:p w:rsidR="00B93B91" w:rsidRDefault="00B61F80" w:rsidP="00B61F80">
      <w:pPr>
        <w:pStyle w:val="R1"/>
      </w:pPr>
      <w:r>
        <w:rPr>
          <w:noProof/>
        </w:rPr>
        <w:drawing>
          <wp:anchor distT="0" distB="0" distL="114300" distR="114300" simplePos="0" relativeHeight="251662336" behindDoc="0" locked="0" layoutInCell="1" allowOverlap="1" wp14:anchorId="62BB3122">
            <wp:simplePos x="0" y="0"/>
            <wp:positionH relativeFrom="column">
              <wp:posOffset>5000046</wp:posOffset>
            </wp:positionH>
            <wp:positionV relativeFrom="paragraph">
              <wp:posOffset>10823</wp:posOffset>
            </wp:positionV>
            <wp:extent cx="685165" cy="637540"/>
            <wp:effectExtent l="0" t="0" r="635"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85165" cy="637540"/>
                    </a:xfrm>
                    <a:prstGeom prst="rect">
                      <a:avLst/>
                    </a:prstGeom>
                  </pic:spPr>
                </pic:pic>
              </a:graphicData>
            </a:graphic>
          </wp:anchor>
        </w:drawing>
      </w:r>
      <w:r w:rsidR="00B93B91">
        <w:t xml:space="preserve">Entre chaque page de l'application, </w:t>
      </w:r>
      <w:r>
        <w:t>si le temps de traitement de d’affichage est supérieur à 2 secondes, un sablier doit être affiché.</w:t>
      </w:r>
    </w:p>
    <w:p w:rsidR="00EA08B4" w:rsidRDefault="00EA08B4" w:rsidP="00EA08B4">
      <w:pPr>
        <w:pStyle w:val="R1"/>
        <w:numPr>
          <w:ilvl w:val="0"/>
          <w:numId w:val="0"/>
        </w:numPr>
        <w:ind w:left="284" w:hanging="284"/>
      </w:pPr>
    </w:p>
    <w:p w:rsidR="00EA08B4" w:rsidRDefault="00EA08B4" w:rsidP="00EA08B4">
      <w:pPr>
        <w:pStyle w:val="R1"/>
        <w:numPr>
          <w:ilvl w:val="0"/>
          <w:numId w:val="0"/>
        </w:numPr>
        <w:ind w:left="284" w:hanging="284"/>
      </w:pPr>
    </w:p>
    <w:p w:rsidR="00EA08B4" w:rsidRDefault="00EA08B4" w:rsidP="00EA08B4">
      <w:pPr>
        <w:pStyle w:val="R1"/>
        <w:numPr>
          <w:ilvl w:val="0"/>
          <w:numId w:val="0"/>
        </w:numPr>
        <w:ind w:left="284" w:hanging="284"/>
      </w:pPr>
    </w:p>
    <w:p w:rsidR="00EA08B4" w:rsidRDefault="00EA08B4" w:rsidP="00EA08B4">
      <w:pPr>
        <w:pStyle w:val="R1"/>
        <w:numPr>
          <w:ilvl w:val="0"/>
          <w:numId w:val="0"/>
        </w:numPr>
      </w:pPr>
    </w:p>
    <w:p w:rsidR="003A568F" w:rsidRPr="003A568F" w:rsidRDefault="003A568F" w:rsidP="003A568F"/>
    <w:p w:rsidR="003D0CD7" w:rsidRDefault="003D0CD7">
      <w:pPr>
        <w:rPr>
          <w:b/>
          <w:color w:val="00AAC8"/>
          <w:sz w:val="28"/>
          <w:szCs w:val="28"/>
        </w:rPr>
      </w:pPr>
      <w:r>
        <w:br w:type="page"/>
      </w:r>
    </w:p>
    <w:p w:rsidR="00353C66" w:rsidRDefault="0023168D" w:rsidP="00AC1C53">
      <w:pPr>
        <w:pStyle w:val="Titre3"/>
      </w:pPr>
      <w:bookmarkStart w:id="14" w:name="_Toc3504531"/>
      <w:r>
        <w:lastRenderedPageBreak/>
        <w:t>5</w:t>
      </w:r>
      <w:r w:rsidR="00353C66">
        <w:t>.</w:t>
      </w:r>
      <w:r w:rsidR="00353C66">
        <w:tab/>
        <w:t>Les différentes pages</w:t>
      </w:r>
      <w:bookmarkEnd w:id="14"/>
    </w:p>
    <w:p w:rsidR="00353C66" w:rsidRDefault="0023168D" w:rsidP="00353C66">
      <w:pPr>
        <w:pStyle w:val="Titre4"/>
      </w:pPr>
      <w:bookmarkStart w:id="15" w:name="_Toc3504532"/>
      <w:r>
        <w:t>5</w:t>
      </w:r>
      <w:r w:rsidR="00353C66">
        <w:t>.1.</w:t>
      </w:r>
      <w:r w:rsidR="00353C66">
        <w:tab/>
        <w:t>Mon compte</w:t>
      </w:r>
      <w:bookmarkEnd w:id="15"/>
    </w:p>
    <w:p w:rsidR="00353C66" w:rsidRPr="00353C66" w:rsidRDefault="00353C66" w:rsidP="00353C66">
      <w:pPr>
        <w:rPr>
          <w:rStyle w:val="note"/>
        </w:rPr>
      </w:pPr>
      <w:r>
        <w:rPr>
          <w:rStyle w:val="note"/>
        </w:rPr>
        <w:t>Page inaccessible : à revoir</w:t>
      </w:r>
    </w:p>
    <w:p w:rsidR="00E53583" w:rsidRDefault="00E53583">
      <w:pPr>
        <w:rPr>
          <w:b/>
          <w:color w:val="00AAC8"/>
          <w:sz w:val="24"/>
          <w:szCs w:val="24"/>
        </w:rPr>
      </w:pPr>
      <w:r>
        <w:br w:type="page"/>
      </w:r>
    </w:p>
    <w:p w:rsidR="00353C66" w:rsidRDefault="005234FB" w:rsidP="00353C66">
      <w:pPr>
        <w:pStyle w:val="Titre4"/>
      </w:pPr>
      <w:bookmarkStart w:id="16" w:name="_Toc3504533"/>
      <w:r>
        <w:lastRenderedPageBreak/>
        <w:t>5</w:t>
      </w:r>
      <w:r w:rsidR="00353C66">
        <w:t>.2.</w:t>
      </w:r>
      <w:r w:rsidR="00353C66">
        <w:tab/>
        <w:t>Accueil</w:t>
      </w:r>
      <w:bookmarkEnd w:id="16"/>
    </w:p>
    <w:tbl>
      <w:tblPr>
        <w:tblStyle w:val="Grilledutableau"/>
        <w:tblW w:w="10365"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1"/>
        <w:gridCol w:w="2660"/>
      </w:tblGrid>
      <w:tr w:rsidR="00E53583" w:rsidTr="003D0CD7">
        <w:tc>
          <w:tcPr>
            <w:tcW w:w="7939" w:type="dxa"/>
            <w:vAlign w:val="top"/>
          </w:tcPr>
          <w:p w:rsidR="003D0CD7" w:rsidRDefault="003D0CD7" w:rsidP="003D0CD7">
            <w:r>
              <w:rPr>
                <w:noProof/>
              </w:rPr>
              <mc:AlternateContent>
                <mc:Choice Requires="wps">
                  <w:drawing>
                    <wp:anchor distT="0" distB="0" distL="114300" distR="114300" simplePos="0" relativeHeight="251665408" behindDoc="0" locked="0" layoutInCell="1" allowOverlap="1" wp14:anchorId="74882EC9" wp14:editId="2777CEEE">
                      <wp:simplePos x="0" y="0"/>
                      <wp:positionH relativeFrom="column">
                        <wp:posOffset>2389638</wp:posOffset>
                      </wp:positionH>
                      <wp:positionV relativeFrom="paragraph">
                        <wp:posOffset>51690</wp:posOffset>
                      </wp:positionV>
                      <wp:extent cx="1965366" cy="112815"/>
                      <wp:effectExtent l="0" t="0" r="15875" b="20955"/>
                      <wp:wrapNone/>
                      <wp:docPr id="17" name="Rectangle 17"/>
                      <wp:cNvGraphicFramePr/>
                      <a:graphic xmlns:a="http://schemas.openxmlformats.org/drawingml/2006/main">
                        <a:graphicData uri="http://schemas.microsoft.com/office/word/2010/wordprocessingShape">
                          <wps:wsp>
                            <wps:cNvSpPr/>
                            <wps:spPr>
                              <a:xfrm>
                                <a:off x="0" y="0"/>
                                <a:ext cx="1965366" cy="1128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9D1D8AB" id="Rectangle 17" o:spid="_x0000_s1026" style="position:absolute;margin-left:188.15pt;margin-top:4.05pt;width:154.75pt;height:8.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" fillcolor="white [3212]" strokecolor="white [3212]" strokeweight="2pt"/>
                  </w:pict>
                </mc:Fallback>
              </mc:AlternateContent>
            </w:r>
            <w:r w:rsidR="00E53583" w:rsidRPr="00E53583">
              <w:rPr>
                <w:noProof/>
                <w:bdr w:val="single" w:sz="4" w:space="0" w:color="00B0F0"/>
              </w:rPr>
              <w:drawing>
                <wp:inline distT="0" distB="0" distL="0" distR="0" wp14:anchorId="3658F986" wp14:editId="27260A10">
                  <wp:extent cx="5001026" cy="3395207"/>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2347" cy="3409682"/>
                          </a:xfrm>
                          <a:prstGeom prst="rect">
                            <a:avLst/>
                          </a:prstGeom>
                        </pic:spPr>
                      </pic:pic>
                    </a:graphicData>
                  </a:graphic>
                </wp:inline>
              </w:drawing>
            </w:r>
          </w:p>
        </w:tc>
        <w:tc>
          <w:tcPr>
            <w:tcW w:w="2426" w:type="dxa"/>
            <w:noWrap/>
            <w:tcMar>
              <w:left w:w="0" w:type="dxa"/>
              <w:right w:w="0" w:type="dxa"/>
            </w:tcMar>
            <w:vAlign w:val="top"/>
          </w:tcPr>
          <w:p w:rsidR="003D0CD7" w:rsidRDefault="003D0CD7" w:rsidP="003D0CD7">
            <w:r>
              <w:rPr>
                <w:noProof/>
              </w:rPr>
              <mc:AlternateContent>
                <mc:Choice Requires="wps">
                  <w:drawing>
                    <wp:anchor distT="0" distB="0" distL="114300" distR="114300" simplePos="0" relativeHeight="251666432" behindDoc="0" locked="0" layoutInCell="1" allowOverlap="1" wp14:anchorId="7D500691" wp14:editId="0218F672">
                      <wp:simplePos x="0" y="0"/>
                      <wp:positionH relativeFrom="column">
                        <wp:posOffset>277082</wp:posOffset>
                      </wp:positionH>
                      <wp:positionV relativeFrom="paragraph">
                        <wp:posOffset>52444</wp:posOffset>
                      </wp:positionV>
                      <wp:extent cx="899004" cy="64513"/>
                      <wp:effectExtent l="0" t="0" r="15875" b="12065"/>
                      <wp:wrapNone/>
                      <wp:docPr id="18" name="Rectangle 18"/>
                      <wp:cNvGraphicFramePr/>
                      <a:graphic xmlns:a="http://schemas.openxmlformats.org/drawingml/2006/main">
                        <a:graphicData uri="http://schemas.microsoft.com/office/word/2010/wordprocessingShape">
                          <wps:wsp>
                            <wps:cNvSpPr/>
                            <wps:spPr>
                              <a:xfrm>
                                <a:off x="0" y="0"/>
                                <a:ext cx="899004" cy="6451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467B45E" id="Rectangle 18" o:spid="_x0000_s1026" style="position:absolute;margin-left:21.8pt;margin-top:4.15pt;width:70.8pt;height:5.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" fillcolor="white [3212]" strokecolor="white [3212]" strokeweight="2pt"/>
                  </w:pict>
                </mc:Fallback>
              </mc:AlternateContent>
            </w:r>
            <w:r w:rsidR="00E53583" w:rsidRPr="00E53583">
              <w:rPr>
                <w:noProof/>
                <w:bdr w:val="single" w:sz="4" w:space="0" w:color="00B0F0"/>
              </w:rPr>
              <w:drawing>
                <wp:inline distT="0" distB="0" distL="0" distR="0" wp14:anchorId="4B35F478" wp14:editId="66131B71">
                  <wp:extent cx="1673225" cy="2986617"/>
                  <wp:effectExtent l="0" t="0" r="3175" b="44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25900" cy="3080640"/>
                          </a:xfrm>
                          <a:prstGeom prst="rect">
                            <a:avLst/>
                          </a:prstGeom>
                        </pic:spPr>
                      </pic:pic>
                    </a:graphicData>
                  </a:graphic>
                </wp:inline>
              </w:drawing>
            </w:r>
          </w:p>
        </w:tc>
      </w:tr>
    </w:tbl>
    <w:p w:rsidR="003D0CD7" w:rsidRDefault="003D0CD7" w:rsidP="003D0CD7"/>
    <w:p w:rsidR="00E53583" w:rsidRDefault="00E53583" w:rsidP="003D0CD7">
      <w:r>
        <w:t xml:space="preserve">Les différents messages sont </w:t>
      </w:r>
      <w:r w:rsidRPr="00E53583">
        <w:rPr>
          <w:b/>
        </w:rPr>
        <w:t>présentés en tuiles</w:t>
      </w:r>
      <w:r>
        <w:t> :</w:t>
      </w:r>
    </w:p>
    <w:p w:rsidR="00E53583" w:rsidRDefault="00E53583" w:rsidP="00E53583">
      <w:pPr>
        <w:pStyle w:val="R1"/>
      </w:pPr>
      <w:r>
        <w:t>de largeur variable, selon le contenu à présenter,</w:t>
      </w:r>
    </w:p>
    <w:p w:rsidR="00E53583" w:rsidRDefault="00E53583" w:rsidP="00E53583">
      <w:pPr>
        <w:pStyle w:val="R1"/>
      </w:pPr>
      <w:r>
        <w:t>de hauteur fixe.</w:t>
      </w:r>
    </w:p>
    <w:p w:rsidR="00E53583" w:rsidRDefault="00E53583" w:rsidP="00E53583">
      <w:pPr>
        <w:rPr>
          <w:rStyle w:val="note"/>
        </w:rPr>
      </w:pPr>
      <w:r>
        <w:rPr>
          <w:rStyle w:val="note"/>
        </w:rPr>
        <w:t xml:space="preserve">À voir : la couleur de fond des tuiles est-elle unique ou peut-elle varier ? Le cas échéant, avoir une couleur par type ? </w:t>
      </w:r>
      <w:proofErr w:type="gramStart"/>
      <w:r>
        <w:rPr>
          <w:rStyle w:val="note"/>
        </w:rPr>
        <w:t>une</w:t>
      </w:r>
      <w:proofErr w:type="gramEnd"/>
      <w:r>
        <w:rPr>
          <w:rStyle w:val="note"/>
        </w:rPr>
        <w:t xml:space="preserve"> couleur par application ?</w:t>
      </w:r>
    </w:p>
    <w:p w:rsidR="00E53583" w:rsidRDefault="00E53583" w:rsidP="00E53583">
      <w:pPr>
        <w:rPr>
          <w:rStyle w:val="note"/>
        </w:rPr>
      </w:pPr>
    </w:p>
    <w:p w:rsidR="00E53583" w:rsidRDefault="00E53583" w:rsidP="00E53583">
      <w:pPr>
        <w:rPr>
          <w:rStyle w:val="note"/>
        </w:rPr>
      </w:pPr>
    </w:p>
    <w:p w:rsidR="00140B93" w:rsidRDefault="00140B93" w:rsidP="00E53583">
      <w:pPr>
        <w:rPr>
          <w:rStyle w:val="note"/>
        </w:rPr>
      </w:pPr>
    </w:p>
    <w:p w:rsidR="00140B93" w:rsidRPr="00E53583" w:rsidRDefault="00140B93" w:rsidP="00E53583">
      <w:pPr>
        <w:rPr>
          <w:rStyle w:val="note"/>
        </w:rPr>
      </w:pPr>
    </w:p>
    <w:p w:rsidR="003D0CD7" w:rsidRDefault="003D0CD7" w:rsidP="003D0CD7">
      <w:r w:rsidRPr="00E53583">
        <w:rPr>
          <w:b/>
        </w:rPr>
        <w:t>En cas d’absence de contenu</w:t>
      </w:r>
      <w:r>
        <w:t xml:space="preserve">, le message par défaut suivant est affiché : </w:t>
      </w:r>
    </w:p>
    <w:p w:rsidR="003D0CD7" w:rsidRDefault="003D0CD7" w:rsidP="003D0CD7">
      <w:r>
        <w:rPr>
          <w:noProof/>
        </w:rPr>
        <w:drawing>
          <wp:inline distT="0" distB="0" distL="0" distR="0" wp14:anchorId="05BFA77D" wp14:editId="10F1489A">
            <wp:extent cx="3940444" cy="1342583"/>
            <wp:effectExtent l="0" t="0" r="317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7099" cy="1358479"/>
                    </a:xfrm>
                    <a:prstGeom prst="rect">
                      <a:avLst/>
                    </a:prstGeom>
                  </pic:spPr>
                </pic:pic>
              </a:graphicData>
            </a:graphic>
          </wp:inline>
        </w:drawing>
      </w:r>
    </w:p>
    <w:p w:rsidR="00E53583" w:rsidRDefault="00E53583" w:rsidP="00E53583">
      <w:pPr>
        <w:pStyle w:val="Encadr"/>
        <w:rPr>
          <w:rStyle w:val="couleur"/>
        </w:rPr>
      </w:pPr>
      <w:r>
        <w:rPr>
          <w:rStyle w:val="couleur"/>
        </w:rPr>
        <w:t>PROPOSTIONS</w:t>
      </w:r>
    </w:p>
    <w:p w:rsidR="00E53583" w:rsidRDefault="00E53583" w:rsidP="00E53583">
      <w:pPr>
        <w:pStyle w:val="Encadr"/>
        <w:numPr>
          <w:ilvl w:val="0"/>
          <w:numId w:val="40"/>
        </w:numPr>
        <w:ind w:left="284" w:hanging="284"/>
        <w:jc w:val="left"/>
      </w:pPr>
      <w:r>
        <w:t>Masquer plutôt l’entrée « Accueil » si la page est vide.</w:t>
      </w:r>
    </w:p>
    <w:p w:rsidR="00E53583" w:rsidRDefault="00E53583" w:rsidP="00E53583">
      <w:pPr>
        <w:pStyle w:val="Encadr"/>
        <w:numPr>
          <w:ilvl w:val="0"/>
          <w:numId w:val="40"/>
        </w:numPr>
        <w:ind w:left="284" w:hanging="284"/>
        <w:jc w:val="left"/>
      </w:pPr>
      <w:r>
        <w:t>Si un tel message doit être affiché, éviter l’écriture en orange sur fond blanc, au contraste insuffisant.</w:t>
      </w:r>
    </w:p>
    <w:p w:rsidR="00E53583" w:rsidRPr="00E53583" w:rsidRDefault="00E53583" w:rsidP="00E53583"/>
    <w:p w:rsidR="00353C66" w:rsidRDefault="005234FB" w:rsidP="00353C66">
      <w:pPr>
        <w:pStyle w:val="Titre4"/>
      </w:pPr>
      <w:bookmarkStart w:id="17" w:name="_Toc3504534"/>
      <w:r>
        <w:lastRenderedPageBreak/>
        <w:t>5</w:t>
      </w:r>
      <w:r w:rsidR="00353C66">
        <w:t>.3.</w:t>
      </w:r>
      <w:r w:rsidR="00353C66">
        <w:tab/>
        <w:t>Téléservice</w:t>
      </w:r>
      <w:bookmarkEnd w:id="17"/>
    </w:p>
    <w:p w:rsidR="006B61B7" w:rsidRPr="006B61B7" w:rsidRDefault="006B61B7" w:rsidP="006B61B7">
      <w:r>
        <w:t xml:space="preserve">Chaque téléservice propose une organisation de la page adaptée à sa finalité : </w:t>
      </w:r>
      <w:r w:rsidR="008B7F09">
        <w:t>les téléservices actuels offrent un niveau d’hétérogénéité assez important.</w:t>
      </w:r>
    </w:p>
    <w:p w:rsidR="00353C66" w:rsidRDefault="008B7F09" w:rsidP="00353C66">
      <w:pPr>
        <w:pStyle w:val="Titre4"/>
      </w:pPr>
      <w:bookmarkStart w:id="18" w:name="_Toc3504535"/>
      <w:r>
        <w:t>5</w:t>
      </w:r>
      <w:r w:rsidR="00353C66">
        <w:t>.4.</w:t>
      </w:r>
      <w:r w:rsidR="00353C66">
        <w:tab/>
        <w:t>Liens utiles</w:t>
      </w:r>
      <w:bookmarkEnd w:id="18"/>
    </w:p>
    <w:tbl>
      <w:tblPr>
        <w:tblStyle w:val="Grilledutableau"/>
        <w:tblW w:w="10365"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5"/>
        <w:gridCol w:w="2490"/>
      </w:tblGrid>
      <w:tr w:rsidR="00DC7879" w:rsidTr="00A661AD">
        <w:tc>
          <w:tcPr>
            <w:tcW w:w="7939" w:type="dxa"/>
            <w:vAlign w:val="top"/>
          </w:tcPr>
          <w:p w:rsidR="00DC7879" w:rsidRDefault="00DC7879" w:rsidP="00A661AD">
            <w:r>
              <w:rPr>
                <w:noProof/>
              </w:rPr>
              <mc:AlternateContent>
                <mc:Choice Requires="wps">
                  <w:drawing>
                    <wp:anchor distT="0" distB="0" distL="114300" distR="114300" simplePos="0" relativeHeight="251674624" behindDoc="0" locked="0" layoutInCell="1" allowOverlap="1" wp14:anchorId="732E2544" wp14:editId="4C58A4E8">
                      <wp:simplePos x="0" y="0"/>
                      <wp:positionH relativeFrom="column">
                        <wp:posOffset>2389638</wp:posOffset>
                      </wp:positionH>
                      <wp:positionV relativeFrom="paragraph">
                        <wp:posOffset>51690</wp:posOffset>
                      </wp:positionV>
                      <wp:extent cx="1965366" cy="112815"/>
                      <wp:effectExtent l="0" t="0" r="15875" b="20955"/>
                      <wp:wrapNone/>
                      <wp:docPr id="38" name="Rectangle 38"/>
                      <wp:cNvGraphicFramePr/>
                      <a:graphic xmlns:a="http://schemas.openxmlformats.org/drawingml/2006/main">
                        <a:graphicData uri="http://schemas.microsoft.com/office/word/2010/wordprocessingShape">
                          <wps:wsp>
                            <wps:cNvSpPr/>
                            <wps:spPr>
                              <a:xfrm>
                                <a:off x="0" y="0"/>
                                <a:ext cx="1965366" cy="1128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1A1AD8F" id="Rectangle 38" o:spid="_x0000_s1026" style="position:absolute;margin-left:188.15pt;margin-top:4.05pt;width:154.75pt;height:8.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" fillcolor="white [3212]" strokecolor="white [3212]" strokeweight="2pt"/>
                  </w:pict>
                </mc:Fallback>
              </mc:AlternateContent>
            </w:r>
            <w:r>
              <w:rPr>
                <w:noProof/>
              </w:rPr>
              <w:drawing>
                <wp:inline distT="0" distB="0" distL="0" distR="0" wp14:anchorId="723EA9E7" wp14:editId="36E7AE1F">
                  <wp:extent cx="4786864" cy="2297927"/>
                  <wp:effectExtent l="0" t="0" r="0" b="762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5230" cy="2321145"/>
                          </a:xfrm>
                          <a:prstGeom prst="rect">
                            <a:avLst/>
                          </a:prstGeom>
                        </pic:spPr>
                      </pic:pic>
                    </a:graphicData>
                  </a:graphic>
                </wp:inline>
              </w:drawing>
            </w:r>
          </w:p>
        </w:tc>
        <w:tc>
          <w:tcPr>
            <w:tcW w:w="2426" w:type="dxa"/>
            <w:noWrap/>
            <w:tcMar>
              <w:left w:w="0" w:type="dxa"/>
              <w:right w:w="0" w:type="dxa"/>
            </w:tcMar>
            <w:vAlign w:val="top"/>
          </w:tcPr>
          <w:p w:rsidR="00DC7879" w:rsidRDefault="00DC7879" w:rsidP="00A661AD">
            <w:r>
              <w:rPr>
                <w:noProof/>
              </w:rPr>
              <mc:AlternateContent>
                <mc:Choice Requires="wps">
                  <w:drawing>
                    <wp:anchor distT="0" distB="0" distL="114300" distR="114300" simplePos="0" relativeHeight="251675648" behindDoc="0" locked="0" layoutInCell="1" allowOverlap="1" wp14:anchorId="26FB29AD" wp14:editId="0C7AAA1E">
                      <wp:simplePos x="0" y="0"/>
                      <wp:positionH relativeFrom="column">
                        <wp:posOffset>277082</wp:posOffset>
                      </wp:positionH>
                      <wp:positionV relativeFrom="paragraph">
                        <wp:posOffset>52444</wp:posOffset>
                      </wp:positionV>
                      <wp:extent cx="899004" cy="64513"/>
                      <wp:effectExtent l="0" t="0" r="15875" b="12065"/>
                      <wp:wrapNone/>
                      <wp:docPr id="39" name="Rectangle 39"/>
                      <wp:cNvGraphicFramePr/>
                      <a:graphic xmlns:a="http://schemas.openxmlformats.org/drawingml/2006/main">
                        <a:graphicData uri="http://schemas.microsoft.com/office/word/2010/wordprocessingShape">
                          <wps:wsp>
                            <wps:cNvSpPr/>
                            <wps:spPr>
                              <a:xfrm>
                                <a:off x="0" y="0"/>
                                <a:ext cx="899004" cy="6451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93BB77A" id="Rectangle 39" o:spid="_x0000_s1026" style="position:absolute;margin-left:21.8pt;margin-top:4.15pt;width:70.8pt;height:5.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" fillcolor="white [3212]" strokecolor="white [3212]" strokeweight="2pt"/>
                  </w:pict>
                </mc:Fallback>
              </mc:AlternateContent>
            </w:r>
            <w:r>
              <w:rPr>
                <w:noProof/>
              </w:rPr>
              <w:drawing>
                <wp:inline distT="0" distB="0" distL="0" distR="0" wp14:anchorId="7BD2156E" wp14:editId="79BF034E">
                  <wp:extent cx="1572147" cy="2486774"/>
                  <wp:effectExtent l="0" t="0" r="952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83880" cy="2505333"/>
                          </a:xfrm>
                          <a:prstGeom prst="rect">
                            <a:avLst/>
                          </a:prstGeom>
                        </pic:spPr>
                      </pic:pic>
                    </a:graphicData>
                  </a:graphic>
                </wp:inline>
              </w:drawing>
            </w:r>
          </w:p>
        </w:tc>
      </w:tr>
    </w:tbl>
    <w:p w:rsidR="00DC7879" w:rsidRDefault="008B7F09" w:rsidP="008B7F09">
      <w:pPr>
        <w:pStyle w:val="R1"/>
      </w:pPr>
      <w:r>
        <w:t>Les différents liens sont présentés en blocs colorés en plein largeur.</w:t>
      </w:r>
    </w:p>
    <w:p w:rsidR="008B7F09" w:rsidRDefault="008B7F09" w:rsidP="00DC7879"/>
    <w:p w:rsidR="008B7F09" w:rsidRDefault="008B7F09" w:rsidP="008B7F09">
      <w:pPr>
        <w:pStyle w:val="R1"/>
      </w:pPr>
      <w:r>
        <w:t xml:space="preserve">Les liens sont triés alphabétiquement </w:t>
      </w:r>
      <w:r w:rsidRPr="008B7F09">
        <w:rPr>
          <w:rStyle w:val="note"/>
        </w:rPr>
        <w:t>(apparemment : à confirmer)</w:t>
      </w:r>
      <w:r>
        <w:t>.</w:t>
      </w:r>
    </w:p>
    <w:p w:rsidR="008B7F09" w:rsidRDefault="008B7F09" w:rsidP="008B7F09">
      <w:pPr>
        <w:pStyle w:val="R1"/>
        <w:numPr>
          <w:ilvl w:val="0"/>
          <w:numId w:val="0"/>
        </w:numPr>
        <w:ind w:left="284" w:hanging="284"/>
      </w:pPr>
    </w:p>
    <w:p w:rsidR="008B7F09" w:rsidRDefault="008B7F09" w:rsidP="008B7F09">
      <w:pPr>
        <w:pStyle w:val="Encadr"/>
        <w:rPr>
          <w:rStyle w:val="couleur"/>
        </w:rPr>
      </w:pPr>
      <w:r>
        <w:rPr>
          <w:rStyle w:val="couleur"/>
        </w:rPr>
        <w:t>PROPOSITIONS</w:t>
      </w:r>
    </w:p>
    <w:p w:rsidR="008B7F09" w:rsidRPr="008B7F09" w:rsidRDefault="008B7F09" w:rsidP="008B7F09">
      <w:pPr>
        <w:pStyle w:val="Encadr"/>
        <w:numPr>
          <w:ilvl w:val="0"/>
          <w:numId w:val="41"/>
        </w:numPr>
        <w:ind w:left="284" w:hanging="284"/>
        <w:jc w:val="left"/>
        <w:rPr>
          <w:b/>
          <w:color w:val="00AAC8"/>
        </w:rPr>
      </w:pPr>
      <w:r>
        <w:t>Si les liens sont plus nombreux, envisager une présentation en deux colonnes ?</w:t>
      </w:r>
    </w:p>
    <w:p w:rsidR="008B7F09" w:rsidRPr="008B7F09" w:rsidRDefault="008B7F09" w:rsidP="008B7F09">
      <w:pPr>
        <w:pStyle w:val="Encadr"/>
        <w:numPr>
          <w:ilvl w:val="0"/>
          <w:numId w:val="41"/>
        </w:numPr>
        <w:ind w:left="284" w:hanging="284"/>
        <w:jc w:val="left"/>
        <w:rPr>
          <w:b/>
          <w:color w:val="00AAC8"/>
        </w:rPr>
      </w:pPr>
      <w:r>
        <w:t>Gérer l’ordonnancement des liens, pour permettre de mettre en premier les liens les plus utiles ?</w:t>
      </w:r>
    </w:p>
    <w:p w:rsidR="008B7F09" w:rsidRPr="008B7F09" w:rsidRDefault="008B7F09" w:rsidP="008B7F09">
      <w:pPr>
        <w:pStyle w:val="Encadr"/>
        <w:numPr>
          <w:ilvl w:val="0"/>
          <w:numId w:val="41"/>
        </w:numPr>
        <w:ind w:left="284" w:hanging="284"/>
        <w:jc w:val="left"/>
        <w:rPr>
          <w:rStyle w:val="couleur"/>
        </w:rPr>
      </w:pPr>
      <w:r>
        <w:t>Type les liens, et associer des couleurs aux différents types ?</w:t>
      </w:r>
    </w:p>
    <w:p w:rsidR="008B7F09" w:rsidRDefault="008B7F09">
      <w:pPr>
        <w:rPr>
          <w:b/>
          <w:color w:val="00AAC8"/>
          <w:sz w:val="24"/>
          <w:szCs w:val="24"/>
        </w:rPr>
      </w:pPr>
      <w:r>
        <w:br w:type="page"/>
      </w:r>
    </w:p>
    <w:p w:rsidR="00353C66" w:rsidRDefault="00162F47" w:rsidP="00353C66">
      <w:pPr>
        <w:pStyle w:val="Titre4"/>
      </w:pPr>
      <w:bookmarkStart w:id="19" w:name="_Toc3504536"/>
      <w:r>
        <w:lastRenderedPageBreak/>
        <w:t>5</w:t>
      </w:r>
      <w:r w:rsidR="00353C66">
        <w:t>.5.</w:t>
      </w:r>
      <w:r w:rsidR="00353C66">
        <w:tab/>
        <w:t>Contact établissement</w:t>
      </w:r>
      <w:bookmarkEnd w:id="19"/>
    </w:p>
    <w:p w:rsidR="008B7F09" w:rsidRDefault="008B7F09" w:rsidP="008B7F09">
      <w:r>
        <w:rPr>
          <w:noProof/>
        </w:rPr>
        <w:drawing>
          <wp:inline distT="0" distB="0" distL="0" distR="0" wp14:anchorId="2D65C174" wp14:editId="37A3FF74">
            <wp:extent cx="5760720" cy="2304415"/>
            <wp:effectExtent l="0" t="0" r="0" b="63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304415"/>
                    </a:xfrm>
                    <a:prstGeom prst="rect">
                      <a:avLst/>
                    </a:prstGeom>
                  </pic:spPr>
                </pic:pic>
              </a:graphicData>
            </a:graphic>
          </wp:inline>
        </w:drawing>
      </w:r>
    </w:p>
    <w:p w:rsidR="008B7F09" w:rsidRDefault="008B7F09" w:rsidP="008B7F09"/>
    <w:p w:rsidR="008B7F09" w:rsidRDefault="008B7F09" w:rsidP="008B7F09">
      <w:pPr>
        <w:pStyle w:val="R1"/>
      </w:pPr>
      <w:r>
        <w:t>Un clic sur l’adresse lance une recherche cartographique dans un nouvel onglet.</w:t>
      </w:r>
    </w:p>
    <w:p w:rsidR="008B7F09" w:rsidRDefault="008B7F09" w:rsidP="008B7F09">
      <w:pPr>
        <w:pStyle w:val="R1"/>
      </w:pPr>
      <w:r>
        <w:t>Un clic sur le courriel lance le client de messagerie de l’utilisateur, en ajout de courriel.</w:t>
      </w:r>
    </w:p>
    <w:p w:rsidR="008B7F09" w:rsidRDefault="008B7F09" w:rsidP="008B7F09"/>
    <w:p w:rsidR="008B7F09" w:rsidRDefault="00162F47" w:rsidP="008B7F09">
      <w:pPr>
        <w:pStyle w:val="Encadr"/>
        <w:rPr>
          <w:rStyle w:val="couleur"/>
        </w:rPr>
      </w:pPr>
      <w:r>
        <w:rPr>
          <w:rStyle w:val="couleur"/>
        </w:rPr>
        <w:br/>
      </w:r>
      <w:r w:rsidR="008B7F09">
        <w:rPr>
          <w:rStyle w:val="couleur"/>
        </w:rPr>
        <w:t>PROPOSITION</w:t>
      </w:r>
    </w:p>
    <w:p w:rsidR="008B7F09" w:rsidRPr="008B7F09" w:rsidRDefault="008B7F09" w:rsidP="00162F47">
      <w:pPr>
        <w:pStyle w:val="Encadr"/>
      </w:pPr>
      <w:r>
        <w:t xml:space="preserve">Ajouter </w:t>
      </w:r>
      <w:r w:rsidR="00162F47">
        <w:t>des</w:t>
      </w:r>
      <w:r>
        <w:t xml:space="preserve"> icone</w:t>
      </w:r>
      <w:r w:rsidR="00162F47">
        <w:t>s pour signaler les services offerts : icone Cartographie et icone Mail.</w:t>
      </w:r>
      <w:r w:rsidR="00162F47">
        <w:br/>
      </w:r>
      <w:r>
        <w:t xml:space="preserve"> </w:t>
      </w:r>
    </w:p>
    <w:p w:rsidR="00353C66" w:rsidRDefault="00162F47" w:rsidP="00353C66">
      <w:pPr>
        <w:pStyle w:val="Titre4"/>
      </w:pPr>
      <w:bookmarkStart w:id="20" w:name="_Toc3504537"/>
      <w:r>
        <w:t>5</w:t>
      </w:r>
      <w:r w:rsidR="00353C66">
        <w:t>.6.</w:t>
      </w:r>
      <w:r w:rsidR="00353C66">
        <w:tab/>
        <w:t>Contact Scolarité Services</w:t>
      </w:r>
      <w:bookmarkEnd w:id="20"/>
    </w:p>
    <w:p w:rsidR="00353C66" w:rsidRDefault="00353C66" w:rsidP="00353C66">
      <w:pPr>
        <w:rPr>
          <w:rStyle w:val="note"/>
        </w:rPr>
      </w:pPr>
      <w:r>
        <w:rPr>
          <w:rStyle w:val="note"/>
        </w:rPr>
        <w:t>Page inaccessible : à revoir</w:t>
      </w:r>
    </w:p>
    <w:p w:rsidR="00353C66" w:rsidRDefault="00162F47" w:rsidP="00353C66">
      <w:pPr>
        <w:pStyle w:val="Titre4"/>
      </w:pPr>
      <w:bookmarkStart w:id="21" w:name="_Toc3504538"/>
      <w:r>
        <w:t>5</w:t>
      </w:r>
      <w:r w:rsidR="00353C66" w:rsidRPr="00353C66">
        <w:t>.</w:t>
      </w:r>
      <w:r w:rsidR="00353C66">
        <w:t>7.</w:t>
      </w:r>
      <w:r w:rsidR="00353C66">
        <w:tab/>
        <w:t>Mentions légales</w:t>
      </w:r>
      <w:bookmarkEnd w:id="21"/>
    </w:p>
    <w:p w:rsidR="00353C66" w:rsidRDefault="00353C66" w:rsidP="00353C66">
      <w:pPr>
        <w:rPr>
          <w:rStyle w:val="note"/>
        </w:rPr>
      </w:pPr>
      <w:r>
        <w:rPr>
          <w:rStyle w:val="note"/>
        </w:rPr>
        <w:t>Page inaccessible : à revoir</w:t>
      </w:r>
    </w:p>
    <w:p w:rsidR="00353C66" w:rsidRPr="00353C66" w:rsidRDefault="00353C66" w:rsidP="00353C66"/>
    <w:p w:rsidR="00162F47" w:rsidRDefault="00162F47">
      <w:pPr>
        <w:rPr>
          <w:b/>
          <w:color w:val="00AAC8"/>
          <w:sz w:val="24"/>
          <w:szCs w:val="24"/>
        </w:rPr>
      </w:pPr>
      <w:r>
        <w:br w:type="page"/>
      </w:r>
    </w:p>
    <w:p w:rsidR="00353C66" w:rsidRDefault="00162F47" w:rsidP="00353C66">
      <w:pPr>
        <w:pStyle w:val="Titre4"/>
      </w:pPr>
      <w:bookmarkStart w:id="22" w:name="_Toc3504539"/>
      <w:r>
        <w:lastRenderedPageBreak/>
        <w:t>5</w:t>
      </w:r>
      <w:r w:rsidR="00353C66">
        <w:t>.8.</w:t>
      </w:r>
      <w:r w:rsidR="00353C66">
        <w:tab/>
        <w:t>Aide</w:t>
      </w:r>
      <w:bookmarkEnd w:id="22"/>
    </w:p>
    <w:p w:rsidR="00F66D23" w:rsidRDefault="00F66D23" w:rsidP="00F66D23">
      <w:r>
        <w:t>Elle apparait en fenêtre secondaire ou en onglet.</w:t>
      </w:r>
    </w:p>
    <w:p w:rsidR="00F66D23" w:rsidRDefault="00F66D23" w:rsidP="00F66D23"/>
    <w:p w:rsidR="00F66D23" w:rsidRDefault="00F66D23" w:rsidP="00F66D23">
      <w:r>
        <w:rPr>
          <w:noProof/>
        </w:rPr>
        <w:drawing>
          <wp:inline distT="0" distB="0" distL="0" distR="0" wp14:anchorId="0D308F51" wp14:editId="08EBB1C0">
            <wp:extent cx="5742857" cy="446666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2857" cy="4466667"/>
                    </a:xfrm>
                    <a:prstGeom prst="rect">
                      <a:avLst/>
                    </a:prstGeom>
                  </pic:spPr>
                </pic:pic>
              </a:graphicData>
            </a:graphic>
          </wp:inline>
        </w:drawing>
      </w:r>
    </w:p>
    <w:p w:rsidR="00F66D23" w:rsidRDefault="00F66D23" w:rsidP="00F66D23"/>
    <w:p w:rsidR="00F66D23" w:rsidRDefault="00F66D23" w:rsidP="00F66D23">
      <w:pPr>
        <w:pStyle w:val="Encadr"/>
        <w:rPr>
          <w:rStyle w:val="couleur"/>
        </w:rPr>
      </w:pPr>
      <w:r>
        <w:rPr>
          <w:rStyle w:val="couleur"/>
        </w:rPr>
        <w:t>Proposition</w:t>
      </w:r>
    </w:p>
    <w:p w:rsidR="00F66D23" w:rsidRDefault="00F66D23" w:rsidP="00F66D23">
      <w:pPr>
        <w:pStyle w:val="Encadr"/>
        <w:numPr>
          <w:ilvl w:val="0"/>
          <w:numId w:val="39"/>
        </w:numPr>
        <w:ind w:left="284" w:hanging="284"/>
        <w:jc w:val="left"/>
      </w:pPr>
      <w:r>
        <w:t>Éviter l’affichage en fenêtre secondaire, pouvant poser des problèmes de superposition de fenêtre, de fenêtre masquée etc. Préférer un affichage en popin voire en onglet.</w:t>
      </w:r>
    </w:p>
    <w:p w:rsidR="00F66D23" w:rsidRPr="00F66D23" w:rsidRDefault="00F66D23" w:rsidP="00F66D23">
      <w:pPr>
        <w:pStyle w:val="Encadr"/>
        <w:numPr>
          <w:ilvl w:val="0"/>
          <w:numId w:val="39"/>
        </w:numPr>
        <w:ind w:left="284" w:hanging="284"/>
        <w:jc w:val="left"/>
      </w:pPr>
      <w:r>
        <w:t>Intégrer si possible un mécanisme d’appel contextuel : appeler l’aide dans le service « Vie scolaire » afficherait directement la page correspondante.</w:t>
      </w:r>
    </w:p>
    <w:p w:rsidR="00162F47" w:rsidRDefault="00162F47">
      <w:pPr>
        <w:rPr>
          <w:b/>
          <w:color w:val="00AAC8"/>
          <w:sz w:val="28"/>
          <w:szCs w:val="28"/>
        </w:rPr>
      </w:pPr>
      <w:r>
        <w:br w:type="page"/>
      </w:r>
    </w:p>
    <w:p w:rsidR="00AC1C53" w:rsidRDefault="005234FB" w:rsidP="005234FB">
      <w:pPr>
        <w:pStyle w:val="Titre3"/>
      </w:pPr>
      <w:bookmarkStart w:id="23" w:name="_Toc3504540"/>
      <w:r>
        <w:lastRenderedPageBreak/>
        <w:t>6</w:t>
      </w:r>
      <w:r w:rsidR="00353C66">
        <w:t>.</w:t>
      </w:r>
      <w:r w:rsidR="00353C66">
        <w:tab/>
      </w:r>
      <w:r w:rsidR="00AC1C53">
        <w:t>Les messages d’erreur</w:t>
      </w:r>
      <w:bookmarkEnd w:id="23"/>
    </w:p>
    <w:p w:rsidR="00353C66" w:rsidRDefault="00353C66" w:rsidP="00353C66">
      <w:r>
        <w:t>Ils sont présentés comme suit :</w:t>
      </w:r>
    </w:p>
    <w:p w:rsidR="00353C66" w:rsidRPr="00353C66" w:rsidRDefault="00353C66" w:rsidP="00353C66"/>
    <w:p w:rsidR="00AC1C53" w:rsidRDefault="00AC1C53" w:rsidP="00AC1C53">
      <w:r>
        <w:rPr>
          <w:noProof/>
        </w:rPr>
        <w:drawing>
          <wp:inline distT="0" distB="0" distL="0" distR="0" wp14:anchorId="0EBD84A4" wp14:editId="0A20ABEE">
            <wp:extent cx="5760720" cy="82169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821690"/>
                    </a:xfrm>
                    <a:prstGeom prst="rect">
                      <a:avLst/>
                    </a:prstGeom>
                  </pic:spPr>
                </pic:pic>
              </a:graphicData>
            </a:graphic>
          </wp:inline>
        </w:drawing>
      </w:r>
    </w:p>
    <w:p w:rsidR="00353C66" w:rsidRDefault="00353C66" w:rsidP="00353C66">
      <w:pPr>
        <w:pStyle w:val="Encadr"/>
      </w:pPr>
      <w:r w:rsidRPr="00353C66">
        <w:rPr>
          <w:rStyle w:val="couleur"/>
        </w:rPr>
        <w:t>Remarque</w:t>
      </w:r>
      <w:r>
        <w:rPr>
          <w:rStyle w:val="couleur"/>
        </w:rPr>
        <w:br/>
      </w:r>
      <w:r>
        <w:t>Veiller à utiliser des termes clairs pour le grand public : dans l’exemple ci-dessus, la notion de « Ressources » est sans doute peu compréhensible pour certains utilisateurs</w:t>
      </w:r>
      <w:r w:rsidR="00F66D23">
        <w:t> : mieux vaut utiliser un terme spécifique, en rapport avec le lien cliqué, ou à défaut un message générique comme « Chargement impossible » ou « Page non trouvée ».</w:t>
      </w:r>
    </w:p>
    <w:p w:rsidR="005234FB" w:rsidRDefault="005234FB" w:rsidP="005234FB"/>
    <w:p w:rsidR="005234FB" w:rsidRDefault="005234FB" w:rsidP="005234FB">
      <w:r>
        <w:rPr>
          <w:noProof/>
        </w:rPr>
        <w:drawing>
          <wp:inline distT="0" distB="0" distL="0" distR="0" wp14:anchorId="38074043" wp14:editId="7C50C69E">
            <wp:extent cx="5760720" cy="701040"/>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701040"/>
                    </a:xfrm>
                    <a:prstGeom prst="rect">
                      <a:avLst/>
                    </a:prstGeom>
                  </pic:spPr>
                </pic:pic>
              </a:graphicData>
            </a:graphic>
          </wp:inline>
        </w:drawing>
      </w:r>
    </w:p>
    <w:p w:rsidR="005234FB" w:rsidRDefault="005234FB" w:rsidP="005234FB"/>
    <w:p w:rsidR="005234FB" w:rsidRDefault="005234FB" w:rsidP="005234FB">
      <w:pPr>
        <w:pStyle w:val="Encadr"/>
        <w:rPr>
          <w:rStyle w:val="couleur"/>
        </w:rPr>
      </w:pPr>
      <w:r>
        <w:rPr>
          <w:rStyle w:val="couleur"/>
        </w:rPr>
        <w:t>Remarque</w:t>
      </w:r>
    </w:p>
    <w:p w:rsidR="005234FB" w:rsidRDefault="005234FB" w:rsidP="005234FB">
      <w:pPr>
        <w:pStyle w:val="Encadr"/>
      </w:pPr>
      <w:r>
        <w:t>Même remarque que ci-dessus : « Erreur interne du serveur. » risque de ne pas être compris par de nombreux utilisateurs. Un message comme « Une erreur imprévue est survenue : merci de réessayer ultérieurement ».</w:t>
      </w:r>
    </w:p>
    <w:p w:rsidR="00162F47" w:rsidRDefault="00162F47">
      <w:r>
        <w:br w:type="page"/>
      </w:r>
    </w:p>
    <w:p w:rsidR="00162F47" w:rsidRDefault="00162F47" w:rsidP="00162F47">
      <w:pPr>
        <w:pStyle w:val="Titre2"/>
      </w:pPr>
      <w:bookmarkStart w:id="24" w:name="_Toc3504541"/>
      <w:r>
        <w:lastRenderedPageBreak/>
        <w:t>Charte Scolarité Services 2019</w:t>
      </w:r>
      <w:bookmarkEnd w:id="24"/>
    </w:p>
    <w:p w:rsidR="00A661AD" w:rsidRDefault="00FB4601" w:rsidP="00FB4601">
      <w:pPr>
        <w:pStyle w:val="Encadr"/>
      </w:pPr>
      <w:r>
        <w:br/>
        <w:t>Seuls les ajustements souhaitables de la charte utilisée actuellement sont présentés.</w:t>
      </w:r>
      <w:r>
        <w:br/>
      </w:r>
      <w:r w:rsidR="0061530E">
        <w:t>Toutes les maquettes présentées dans cette version de la note devront être finalisées graphiquement et détaillées ergonomiquement après validation des orientations proposées ici.</w:t>
      </w:r>
      <w:r w:rsidR="0061530E">
        <w:br/>
      </w:r>
    </w:p>
    <w:p w:rsidR="00FB4601" w:rsidRDefault="00FB4601" w:rsidP="00FB4601"/>
    <w:p w:rsidR="00FB4601" w:rsidRDefault="007A4A2D" w:rsidP="007A4A2D">
      <w:pPr>
        <w:pStyle w:val="Titre3"/>
      </w:pPr>
      <w:bookmarkStart w:id="25" w:name="_Toc3504542"/>
      <w:r>
        <w:t>1.</w:t>
      </w:r>
      <w:r>
        <w:tab/>
        <w:t xml:space="preserve">Un accueil </w:t>
      </w:r>
      <w:r w:rsidR="00FE7528">
        <w:t>modifié</w:t>
      </w:r>
      <w:bookmarkEnd w:id="25"/>
    </w:p>
    <w:p w:rsidR="00FE7528" w:rsidRPr="00FE7528" w:rsidRDefault="00FE7528" w:rsidP="00FE7528">
      <w:pPr>
        <w:pStyle w:val="Titre4"/>
      </w:pPr>
      <w:bookmarkStart w:id="26" w:name="_Toc3504543"/>
      <w:r>
        <w:t>1.1.</w:t>
      </w:r>
      <w:r>
        <w:tab/>
        <w:t>Une hiérarchie générique</w:t>
      </w:r>
      <w:bookmarkEnd w:id="26"/>
    </w:p>
    <w:p w:rsidR="007A4A2D" w:rsidRPr="00FE7528" w:rsidRDefault="0061530E" w:rsidP="0061530E">
      <w:pPr>
        <w:rPr>
          <w:b/>
        </w:rPr>
      </w:pPr>
      <w:r>
        <w:t xml:space="preserve">La page d’accueil doit </w:t>
      </w:r>
      <w:r w:rsidRPr="00FE7528">
        <w:t>présenter la hiérarchie générique</w:t>
      </w:r>
      <w:r w:rsidRPr="00FE7528">
        <w:rPr>
          <w:b/>
        </w:rPr>
        <w:t> </w:t>
      </w:r>
      <w:r w:rsidRPr="00FE7528">
        <w:rPr>
          <w:b/>
          <w:sz w:val="22"/>
        </w:rPr>
        <w:t xml:space="preserve">Établissement </w:t>
      </w:r>
      <w:r w:rsidRPr="00FE7528">
        <w:rPr>
          <w:b/>
          <w:sz w:val="22"/>
        </w:rPr>
        <w:sym w:font="Webdings" w:char="F034"/>
      </w:r>
      <w:r w:rsidRPr="00FE7528">
        <w:rPr>
          <w:b/>
          <w:sz w:val="22"/>
        </w:rPr>
        <w:t xml:space="preserve"> Élève </w:t>
      </w:r>
      <w:r w:rsidRPr="00FE7528">
        <w:rPr>
          <w:b/>
          <w:sz w:val="22"/>
        </w:rPr>
        <w:sym w:font="Webdings" w:char="F034"/>
      </w:r>
      <w:r w:rsidRPr="00FE7528">
        <w:rPr>
          <w:b/>
          <w:sz w:val="22"/>
        </w:rPr>
        <w:t xml:space="preserve"> Téléservices</w:t>
      </w:r>
    </w:p>
    <w:p w:rsidR="0061530E" w:rsidRDefault="0061530E" w:rsidP="00A661AD"/>
    <w:p w:rsidR="0061530E" w:rsidRDefault="0061530E" w:rsidP="0061530E">
      <w:pPr>
        <w:jc w:val="center"/>
        <w:rPr>
          <w:noProof/>
        </w:rPr>
      </w:pPr>
      <w:r>
        <w:rPr>
          <w:noProof/>
        </w:rPr>
        <w:drawing>
          <wp:anchor distT="0" distB="0" distL="114300" distR="114300" simplePos="0" relativeHeight="251677696" behindDoc="0" locked="0" layoutInCell="1" allowOverlap="1" wp14:anchorId="34E9D9A0">
            <wp:simplePos x="0" y="0"/>
            <wp:positionH relativeFrom="column">
              <wp:posOffset>3561328</wp:posOffset>
            </wp:positionH>
            <wp:positionV relativeFrom="paragraph">
              <wp:posOffset>946233</wp:posOffset>
            </wp:positionV>
            <wp:extent cx="160266" cy="135172"/>
            <wp:effectExtent l="0" t="0" r="0"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60266" cy="13517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simplePos x="0" y="0"/>
                <wp:positionH relativeFrom="column">
                  <wp:posOffset>3258737</wp:posOffset>
                </wp:positionH>
                <wp:positionV relativeFrom="paragraph">
                  <wp:posOffset>922821</wp:posOffset>
                </wp:positionV>
                <wp:extent cx="516835" cy="190831"/>
                <wp:effectExtent l="0" t="0" r="0" b="0"/>
                <wp:wrapNone/>
                <wp:docPr id="47" name="Rectangle 47"/>
                <wp:cNvGraphicFramePr/>
                <a:graphic xmlns:a="http://schemas.openxmlformats.org/drawingml/2006/main">
                  <a:graphicData uri="http://schemas.microsoft.com/office/word/2010/wordprocessingShape">
                    <wps:wsp>
                      <wps:cNvSpPr/>
                      <wps:spPr>
                        <a:xfrm>
                          <a:off x="0" y="0"/>
                          <a:ext cx="516835" cy="1908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465FF85" id="Rectangle 47" o:spid="_x0000_s1026" style="position:absolute;margin-left:256.6pt;margin-top:72.65pt;width:40.7pt;height:15.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" fillcolor="white [3212]" stroked="f" strokeweight="2pt"/>
            </w:pict>
          </mc:Fallback>
        </mc:AlternateContent>
      </w:r>
      <w:r w:rsidRPr="0061530E">
        <w:rPr>
          <w:noProof/>
        </w:rPr>
        <w:drawing>
          <wp:inline distT="0" distB="0" distL="0" distR="0" wp14:anchorId="218E2038" wp14:editId="6476CE25">
            <wp:extent cx="2408312" cy="4822927"/>
            <wp:effectExtent l="0" t="0" r="0" b="0"/>
            <wp:docPr id="46" name="Image 1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BBB4CB0-4736-49AB-AD5A-A830ACFFA6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BBB4CB0-4736-49AB-AD5A-A830ACFFA6AC}"/>
                        </a:ext>
                      </a:extLst>
                    </pic:cNvPr>
                    <pic:cNvPicPr>
                      <a:picLocks noChangeAspect="1"/>
                    </pic:cNvPicPr>
                  </pic:nvPicPr>
                  <pic:blipFill>
                    <a:blip r:embed="rId36"/>
                    <a:stretch>
                      <a:fillRect/>
                    </a:stretch>
                  </pic:blipFill>
                  <pic:spPr>
                    <a:xfrm>
                      <a:off x="0" y="0"/>
                      <a:ext cx="2408312" cy="4822927"/>
                    </a:xfrm>
                    <a:prstGeom prst="rect">
                      <a:avLst/>
                    </a:prstGeom>
                  </pic:spPr>
                </pic:pic>
              </a:graphicData>
            </a:graphic>
          </wp:inline>
        </w:drawing>
      </w:r>
      <w:r w:rsidRPr="0061530E">
        <w:rPr>
          <w:noProof/>
        </w:rPr>
        <w:t xml:space="preserve"> </w:t>
      </w:r>
    </w:p>
    <w:p w:rsidR="001E4FF1" w:rsidRDefault="001E4FF1" w:rsidP="001E4FF1">
      <w:pPr>
        <w:rPr>
          <w:noProof/>
        </w:rPr>
      </w:pPr>
    </w:p>
    <w:p w:rsidR="001E4FF1" w:rsidRDefault="001E4FF1" w:rsidP="001E4FF1">
      <w:pPr>
        <w:rPr>
          <w:noProof/>
        </w:rPr>
      </w:pPr>
    </w:p>
    <w:p w:rsidR="001E4FF1" w:rsidRDefault="001E4FF1" w:rsidP="001E4FF1">
      <w:pPr>
        <w:jc w:val="center"/>
        <w:rPr>
          <w:noProof/>
        </w:rPr>
      </w:pPr>
      <w:r>
        <w:rPr>
          <w:noProof/>
        </w:rPr>
        <w:t>et en grande résolution…</w:t>
      </w:r>
    </w:p>
    <w:p w:rsidR="0061530E" w:rsidRPr="00A661AD" w:rsidRDefault="001E4FF1" w:rsidP="0061530E">
      <w:r>
        <w:rPr>
          <w:noProof/>
        </w:rPr>
        <w:lastRenderedPageBreak/>
        <w:drawing>
          <wp:inline distT="0" distB="0" distL="0" distR="0" wp14:anchorId="139AA502" wp14:editId="0DB53A2C">
            <wp:extent cx="5760720" cy="3232785"/>
            <wp:effectExtent l="0" t="0" r="0" b="571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232785"/>
                    </a:xfrm>
                    <a:prstGeom prst="rect">
                      <a:avLst/>
                    </a:prstGeom>
                  </pic:spPr>
                </pic:pic>
              </a:graphicData>
            </a:graphic>
          </wp:inline>
        </w:drawing>
      </w:r>
    </w:p>
    <w:p w:rsidR="00D56131" w:rsidRDefault="00D56131"/>
    <w:p w:rsidR="00FE7528" w:rsidRDefault="00FE7528" w:rsidP="00FE7528">
      <w:pPr>
        <w:pStyle w:val="Titre4"/>
      </w:pPr>
      <w:bookmarkStart w:id="27" w:name="_Toc3504544"/>
      <w:r>
        <w:t>1.2.</w:t>
      </w:r>
      <w:r>
        <w:tab/>
        <w:t>Le synoptique modifié de Scolarité Services</w:t>
      </w:r>
      <w:bookmarkEnd w:id="27"/>
    </w:p>
    <w:p w:rsidR="00D56131" w:rsidRDefault="00D56131" w:rsidP="00162F47">
      <w:r>
        <w:rPr>
          <w:noProof/>
        </w:rPr>
        <w:drawing>
          <wp:inline distT="0" distB="0" distL="0" distR="0" wp14:anchorId="5AA22E83">
            <wp:extent cx="5854041" cy="1916264"/>
            <wp:effectExtent l="0" t="0" r="0" b="825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77380" cy="1923904"/>
                    </a:xfrm>
                    <a:prstGeom prst="rect">
                      <a:avLst/>
                    </a:prstGeom>
                    <a:noFill/>
                  </pic:spPr>
                </pic:pic>
              </a:graphicData>
            </a:graphic>
          </wp:inline>
        </w:drawing>
      </w:r>
    </w:p>
    <w:p w:rsidR="00126428" w:rsidRDefault="00126428" w:rsidP="00162F47"/>
    <w:p w:rsidR="00126428" w:rsidRDefault="00126428" w:rsidP="00162F47"/>
    <w:p w:rsidR="00126428" w:rsidRDefault="00FE7528" w:rsidP="00FE7528">
      <w:pPr>
        <w:pStyle w:val="Titre4"/>
      </w:pPr>
      <w:bookmarkStart w:id="28" w:name="_Toc3504545"/>
      <w:r>
        <w:t>1.3.</w:t>
      </w:r>
      <w:r>
        <w:tab/>
      </w:r>
      <w:r w:rsidR="00126428">
        <w:t>Dans le détail</w:t>
      </w:r>
      <w:bookmarkEnd w:id="28"/>
    </w:p>
    <w:p w:rsidR="00126428" w:rsidRDefault="00126428" w:rsidP="00126428">
      <w:pPr>
        <w:pStyle w:val="R1"/>
      </w:pPr>
      <w:r>
        <w:rPr>
          <w:noProof/>
        </w:rPr>
        <mc:AlternateContent>
          <mc:Choice Requires="wpg">
            <w:drawing>
              <wp:anchor distT="0" distB="0" distL="114300" distR="114300" simplePos="0" relativeHeight="251682816" behindDoc="1" locked="0" layoutInCell="1" allowOverlap="1">
                <wp:simplePos x="0" y="0"/>
                <wp:positionH relativeFrom="column">
                  <wp:posOffset>3753485</wp:posOffset>
                </wp:positionH>
                <wp:positionV relativeFrom="paragraph">
                  <wp:posOffset>22225</wp:posOffset>
                </wp:positionV>
                <wp:extent cx="2127250" cy="3611880"/>
                <wp:effectExtent l="19050" t="19050" r="25400" b="26670"/>
                <wp:wrapTight wrapText="bothSides">
                  <wp:wrapPolygon edited="0">
                    <wp:start x="-193" y="-114"/>
                    <wp:lineTo x="-193" y="21646"/>
                    <wp:lineTo x="21664" y="21646"/>
                    <wp:lineTo x="21664" y="-114"/>
                    <wp:lineTo x="-193" y="-114"/>
                  </wp:wrapPolygon>
                </wp:wrapTight>
                <wp:docPr id="20" name="Groupe 20"/>
                <wp:cNvGraphicFramePr/>
                <a:graphic xmlns:a="http://schemas.openxmlformats.org/drawingml/2006/main">
                  <a:graphicData uri="http://schemas.microsoft.com/office/word/2010/wordprocessingGroup">
                    <wpg:wgp>
                      <wpg:cNvGrpSpPr/>
                      <wpg:grpSpPr>
                        <a:xfrm>
                          <a:off x="0" y="0"/>
                          <a:ext cx="2127250" cy="3611880"/>
                          <a:chOff x="0" y="0"/>
                          <a:chExt cx="1419225" cy="2409825"/>
                        </a:xfrm>
                      </wpg:grpSpPr>
                      <pic:pic xmlns:pic="http://schemas.openxmlformats.org/drawingml/2006/picture">
                        <pic:nvPicPr>
                          <pic:cNvPr id="3" name="Image 11">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BBB4CB0-4736-49AB-AD5A-A830ACFFA6AC}"/>
                              </a:ext>
                            </a:extLst>
                          </pic:cNvPr>
                          <pic:cNvPicPr>
                            <a:picLocks noChangeAspect="1"/>
                          </pic:cNvPicPr>
                        </pic:nvPicPr>
                        <pic:blipFill rotWithShape="1">
                          <a:blip r:embed="rId36">
                            <a:extLst>
                              <a:ext uri="{28A0092B-C50C-407E-A947-70E740481C1C}">
                                <a14:useLocalDpi xmlns:a14="http://schemas.microsoft.com/office/drawing/2010/main" val="0"/>
                              </a:ext>
                            </a:extLst>
                          </a:blip>
                          <a:srcRect l="9534" t="18512" r="11547" b="14581"/>
                          <a:stretch/>
                        </pic:blipFill>
                        <pic:spPr bwMode="auto">
                          <a:xfrm>
                            <a:off x="0" y="0"/>
                            <a:ext cx="1419225" cy="2409825"/>
                          </a:xfrm>
                          <a:prstGeom prst="rect">
                            <a:avLst/>
                          </a:prstGeom>
                          <a:ln>
                            <a:solidFill>
                              <a:schemeClr val="accent1"/>
                            </a:solidFill>
                          </a:ln>
                          <a:extLst>
                            <a:ext uri="{53640926-AAD7-44D8-BBD7-CCE9431645EC}">
                              <a14:shadowObscured xmlns:a14="http://schemas.microsoft.com/office/drawing/2010/main"/>
                            </a:ext>
                          </a:extLst>
                        </pic:spPr>
                      </pic:pic>
                      <wps:wsp>
                        <wps:cNvPr id="13" name="Rectangle 13"/>
                        <wps:cNvSpPr/>
                        <wps:spPr>
                          <a:xfrm>
                            <a:off x="1008518" y="21690"/>
                            <a:ext cx="382905" cy="1409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 name="Image 19"/>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1252962" y="53377"/>
                            <a:ext cx="118110" cy="99695"/>
                          </a:xfrm>
                          <a:prstGeom prst="rect">
                            <a:avLst/>
                          </a:prstGeom>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7C1A740" id="Groupe 20" o:spid="_x0000_s1026" style="position:absolute;margin-left:295.55pt;margin-top:1.75pt;width:167.5pt;height:284.4pt;z-index:-251633664;mso-width-relative:margin;mso-height-relative:margin" coordsize="14192,24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7" type="#_x0000_t75" style="position:absolute;width:14192;height:24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" stroked="t" strokecolor="#1ebfdb [3204]">
                  <v:imagedata r:id="rId39" o:title="" croptop="12132f" cropbottom="9556f" cropleft="6248f" cropright="7567f"/>
                  <v:path arrowok="t"/>
                </v:shape>
                <v:rect id="Rectangle 13" o:spid="_x0000_s1028" style="position:absolute;left:10085;top:216;width:3829;height:1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" fillcolor="white [3212]" stroked="f" strokeweight="2pt"/>
                <v:shape id="Image 19" o:spid="_x0000_s1029" type="#_x0000_t75" style="position:absolute;left:12529;top:533;width:1181;height: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">
                  <v:imagedata r:id="rId40" o:title=""/>
                </v:shape>
                <w10:wrap type="tight"/>
              </v:group>
            </w:pict>
          </mc:Fallback>
        </mc:AlternateContent>
      </w:r>
      <w:r w:rsidRPr="00126428">
        <w:rPr>
          <w:b/>
        </w:rPr>
        <w:t>1er niveau : établissement</w:t>
      </w:r>
      <w:r>
        <w:t>.</w:t>
      </w:r>
    </w:p>
    <w:p w:rsidR="00126428" w:rsidRPr="00126428" w:rsidRDefault="00126428" w:rsidP="00126428">
      <w:pPr>
        <w:pStyle w:val="R2"/>
      </w:pPr>
      <w:r>
        <w:t>T</w:t>
      </w:r>
      <w:r w:rsidRPr="00126428">
        <w:t xml:space="preserve">ri </w:t>
      </w:r>
      <w:r>
        <w:t xml:space="preserve">par </w:t>
      </w:r>
      <w:r w:rsidRPr="00126428">
        <w:t xml:space="preserve">niveau </w:t>
      </w:r>
      <w:r>
        <w:t xml:space="preserve">(collège puis lycée) puis tri </w:t>
      </w:r>
      <w:r w:rsidRPr="00126428">
        <w:t>alpha</w:t>
      </w:r>
      <w:r>
        <w:t>bétique croissant.</w:t>
      </w:r>
    </w:p>
    <w:p w:rsidR="00126428" w:rsidRPr="00126428" w:rsidRDefault="00126428" w:rsidP="00126428">
      <w:pPr>
        <w:pStyle w:val="R2"/>
      </w:pPr>
      <w:r w:rsidRPr="00126428">
        <w:t>Libellé court en petite résolution. Ajout éventuel du téléphone voire de l’adresse complète en haute résolution</w:t>
      </w:r>
    </w:p>
    <w:p w:rsidR="00126428" w:rsidRDefault="00126428" w:rsidP="00126428">
      <w:pPr>
        <w:pStyle w:val="R2"/>
      </w:pPr>
      <w:r w:rsidRPr="00126428">
        <w:t xml:space="preserve">Message </w:t>
      </w:r>
      <w:r>
        <w:t>de l’</w:t>
      </w:r>
      <w:r w:rsidRPr="00126428">
        <w:t>établissement : tronqué en basse résolution avec plier / déplier si nécessaire.</w:t>
      </w:r>
    </w:p>
    <w:p w:rsidR="00FE7528" w:rsidRPr="00126428" w:rsidRDefault="00FE7528" w:rsidP="00FE7528"/>
    <w:p w:rsidR="00FE7528" w:rsidRDefault="00126428" w:rsidP="00FE7528">
      <w:pPr>
        <w:pStyle w:val="R1"/>
      </w:pPr>
      <w:r w:rsidRPr="00FE7528">
        <w:rPr>
          <w:b/>
        </w:rPr>
        <w:t>2ème niveau : élève</w:t>
      </w:r>
      <w:r w:rsidRPr="00126428">
        <w:t xml:space="preserve"> </w:t>
      </w:r>
    </w:p>
    <w:p w:rsidR="00126428" w:rsidRPr="00126428" w:rsidRDefault="00FE7528" w:rsidP="00FE7528">
      <w:pPr>
        <w:pStyle w:val="R2"/>
      </w:pPr>
      <w:r>
        <w:t>Tri par niveau croissant (6</w:t>
      </w:r>
      <w:r w:rsidRPr="00FE7528">
        <w:rPr>
          <w:vertAlign w:val="superscript"/>
        </w:rPr>
        <w:t>ème</w:t>
      </w:r>
      <w:r>
        <w:t>, 5</w:t>
      </w:r>
      <w:r w:rsidRPr="00FE7528">
        <w:rPr>
          <w:vertAlign w:val="superscript"/>
        </w:rPr>
        <w:t>ème</w:t>
      </w:r>
      <w:r>
        <w:t>, 4</w:t>
      </w:r>
      <w:r w:rsidRPr="00FE7528">
        <w:rPr>
          <w:vertAlign w:val="superscript"/>
        </w:rPr>
        <w:t>ème</w:t>
      </w:r>
      <w:r>
        <w:t xml:space="preserve">…), puis tri </w:t>
      </w:r>
      <w:r w:rsidR="00126428" w:rsidRPr="00126428">
        <w:t>alpha</w:t>
      </w:r>
      <w:r>
        <w:t xml:space="preserve">bétique croissant. </w:t>
      </w:r>
      <w:r w:rsidRPr="00FE7528">
        <w:rPr>
          <w:rStyle w:val="note"/>
        </w:rPr>
        <w:t>(À</w:t>
      </w:r>
      <w:r w:rsidR="00126428" w:rsidRPr="00FE7528">
        <w:rPr>
          <w:rStyle w:val="note"/>
        </w:rPr>
        <w:t xml:space="preserve"> confirmer)</w:t>
      </w:r>
    </w:p>
    <w:p w:rsidR="00126428" w:rsidRPr="00126428" w:rsidRDefault="00126428" w:rsidP="00FE7528">
      <w:pPr>
        <w:pStyle w:val="R2"/>
      </w:pPr>
      <w:r w:rsidRPr="00126428">
        <w:lastRenderedPageBreak/>
        <w:t xml:space="preserve">Présentation </w:t>
      </w:r>
      <w:r w:rsidR="00FE7528">
        <w:t xml:space="preserve">en format </w:t>
      </w:r>
      <w:r w:rsidRPr="00126428">
        <w:t xml:space="preserve">« carte de visite » </w:t>
      </w:r>
    </w:p>
    <w:p w:rsidR="00126428" w:rsidRPr="00126428" w:rsidRDefault="00FE7528" w:rsidP="00FE7528">
      <w:pPr>
        <w:pStyle w:val="R2"/>
      </w:pPr>
      <w:r>
        <w:t>Affichage en badge d’une p</w:t>
      </w:r>
      <w:r w:rsidR="00126428" w:rsidRPr="00126428">
        <w:t>hoto éventuelle</w:t>
      </w:r>
    </w:p>
    <w:p w:rsidR="00126428" w:rsidRPr="00126428" w:rsidRDefault="00126428" w:rsidP="00FE7528">
      <w:pPr>
        <w:pStyle w:val="R2"/>
      </w:pPr>
      <w:r w:rsidRPr="00126428">
        <w:t>Prénom + Nom</w:t>
      </w:r>
    </w:p>
    <w:p w:rsidR="00126428" w:rsidRPr="00126428" w:rsidRDefault="00126428" w:rsidP="00FE7528">
      <w:pPr>
        <w:pStyle w:val="R2"/>
      </w:pPr>
      <w:r w:rsidRPr="00126428">
        <w:t>Classe à droite</w:t>
      </w:r>
    </w:p>
    <w:p w:rsidR="00FE7528" w:rsidRDefault="00126428" w:rsidP="00FE7528">
      <w:pPr>
        <w:pStyle w:val="R2"/>
      </w:pPr>
      <w:r w:rsidRPr="00126428">
        <w:t xml:space="preserve">Liste des TS avec </w:t>
      </w:r>
      <w:r w:rsidR="00FE7528">
        <w:t xml:space="preserve">en basse résolution une </w:t>
      </w:r>
      <w:r w:rsidRPr="00126428">
        <w:t xml:space="preserve">limite éventuelle sur un nombre de TS et bouton « + de services » pour déplier / replier. </w:t>
      </w:r>
    </w:p>
    <w:p w:rsidR="00126428" w:rsidRPr="00126428" w:rsidRDefault="00126428" w:rsidP="00FE7528">
      <w:pPr>
        <w:pStyle w:val="R2"/>
      </w:pPr>
      <w:r w:rsidRPr="00126428">
        <w:t xml:space="preserve">Tri des TS </w:t>
      </w:r>
      <w:r w:rsidRPr="00FE7528">
        <w:rPr>
          <w:rStyle w:val="note"/>
        </w:rPr>
        <w:t>à voir</w:t>
      </w:r>
      <w:r w:rsidRPr="00126428">
        <w:t xml:space="preserve"> : alphabétique ou gérer un n° d’ordre selon l’importance des TS ?</w:t>
      </w:r>
    </w:p>
    <w:p w:rsidR="00126428" w:rsidRDefault="00126428" w:rsidP="00FE7528">
      <w:pPr>
        <w:pStyle w:val="R2"/>
      </w:pPr>
      <w:r w:rsidRPr="00126428">
        <w:t xml:space="preserve">Intégrer des badges pour les notifications </w:t>
      </w:r>
      <w:r w:rsidR="00FE7528" w:rsidRPr="00FE7528">
        <w:rPr>
          <w:rStyle w:val="note"/>
        </w:rPr>
        <w:t>(voire les messages)</w:t>
      </w:r>
      <w:r w:rsidR="00FE7528">
        <w:t xml:space="preserve"> </w:t>
      </w:r>
      <w:r w:rsidRPr="00126428">
        <w:t>par TS.</w:t>
      </w:r>
    </w:p>
    <w:p w:rsidR="00D56131" w:rsidRDefault="00D56131" w:rsidP="00162F47"/>
    <w:p w:rsidR="00FE7528" w:rsidRPr="00FE7528" w:rsidRDefault="00FE7528" w:rsidP="00FE7528">
      <w:pPr>
        <w:jc w:val="center"/>
        <w:rPr>
          <w:rStyle w:val="note"/>
        </w:rPr>
      </w:pPr>
      <w:r>
        <w:br w:type="page"/>
      </w:r>
    </w:p>
    <w:p w:rsidR="00D56131" w:rsidRDefault="00D56131" w:rsidP="00D56131">
      <w:pPr>
        <w:pStyle w:val="Titre3"/>
      </w:pPr>
      <w:bookmarkStart w:id="29" w:name="_Toc3504546"/>
      <w:r>
        <w:lastRenderedPageBreak/>
        <w:t>2.</w:t>
      </w:r>
      <w:r>
        <w:tab/>
        <w:t>Le menu</w:t>
      </w:r>
      <w:bookmarkEnd w:id="29"/>
    </w:p>
    <w:p w:rsidR="00194D89" w:rsidRPr="00194D89" w:rsidRDefault="00194D89" w:rsidP="00194D89">
      <w:pPr>
        <w:pStyle w:val="Titre4"/>
      </w:pPr>
      <w:bookmarkStart w:id="30" w:name="_Toc3504547"/>
      <w:r>
        <w:t>2.1.</w:t>
      </w:r>
      <w:r>
        <w:tab/>
        <w:t>La forme et la position du menu</w:t>
      </w:r>
      <w:bookmarkEnd w:id="30"/>
    </w:p>
    <w:p w:rsidR="00D56131" w:rsidRDefault="00D56131" w:rsidP="00D56131">
      <w:pPr>
        <w:pStyle w:val="R1"/>
      </w:pPr>
      <w:r>
        <w:t>Le menu hamburger est systématisé</w:t>
      </w:r>
      <w:r w:rsidR="00126428">
        <w:t>, quelle que soit la résolution.</w:t>
      </w:r>
    </w:p>
    <w:p w:rsidR="00FE7528" w:rsidRDefault="00FE7528" w:rsidP="00FE7528"/>
    <w:p w:rsidR="00126428" w:rsidRDefault="00126428" w:rsidP="00D56131">
      <w:pPr>
        <w:pStyle w:val="R1"/>
      </w:pPr>
      <w:r>
        <w:t>Il est toujours placé en haut à droite de la page</w:t>
      </w:r>
      <w:r w:rsidR="00FE7528">
        <w:t>, aligné avec le nom de l’élève.</w:t>
      </w:r>
    </w:p>
    <w:p w:rsidR="00194D89" w:rsidRDefault="00194D89" w:rsidP="00194D89">
      <w:pPr>
        <w:pStyle w:val="Titre4"/>
      </w:pPr>
      <w:bookmarkStart w:id="31" w:name="_Toc3504548"/>
      <w:r>
        <w:rPr>
          <w:noProof/>
        </w:rPr>
        <w:drawing>
          <wp:anchor distT="0" distB="0" distL="114300" distR="114300" simplePos="0" relativeHeight="251683840" behindDoc="1" locked="0" layoutInCell="1" allowOverlap="1" wp14:anchorId="12ADAF7D">
            <wp:simplePos x="0" y="0"/>
            <wp:positionH relativeFrom="column">
              <wp:posOffset>4251960</wp:posOffset>
            </wp:positionH>
            <wp:positionV relativeFrom="paragraph">
              <wp:posOffset>543560</wp:posOffset>
            </wp:positionV>
            <wp:extent cx="1971675" cy="3512185"/>
            <wp:effectExtent l="0" t="0" r="9525" b="0"/>
            <wp:wrapTight wrapText="bothSides">
              <wp:wrapPolygon edited="0">
                <wp:start x="0" y="0"/>
                <wp:lineTo x="0" y="21440"/>
                <wp:lineTo x="21496" y="21440"/>
                <wp:lineTo x="21496"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971675" cy="3512185"/>
                    </a:xfrm>
                    <a:prstGeom prst="rect">
                      <a:avLst/>
                    </a:prstGeom>
                  </pic:spPr>
                </pic:pic>
              </a:graphicData>
            </a:graphic>
            <wp14:sizeRelH relativeFrom="margin">
              <wp14:pctWidth>0</wp14:pctWidth>
            </wp14:sizeRelH>
            <wp14:sizeRelV relativeFrom="margin">
              <wp14:pctHeight>0</wp14:pctHeight>
            </wp14:sizeRelV>
          </wp:anchor>
        </w:drawing>
      </w:r>
      <w:r>
        <w:t>2.2.</w:t>
      </w:r>
      <w:r>
        <w:tab/>
        <w:t>Les entrées du menu</w:t>
      </w:r>
      <w:bookmarkEnd w:id="31"/>
    </w:p>
    <w:p w:rsidR="00194D89" w:rsidRPr="00194D89" w:rsidRDefault="00194D89" w:rsidP="00194D89">
      <w:r>
        <w:t>Elles ne sont modifiées qu’à la marge :</w:t>
      </w:r>
    </w:p>
    <w:p w:rsidR="00194D89" w:rsidRDefault="00194D89" w:rsidP="00194D89"/>
    <w:p w:rsidR="001D0BD9" w:rsidRDefault="00194D89" w:rsidP="00194D89">
      <w:pPr>
        <w:pStyle w:val="R1"/>
      </w:pPr>
      <w:r>
        <w:rPr>
          <w:b/>
        </w:rPr>
        <w:t>Mon compte</w:t>
      </w:r>
      <w:r>
        <w:t xml:space="preserve"> pourra mentionner le nom de l’utilisateur et la date de dernière connexion.</w:t>
      </w:r>
    </w:p>
    <w:p w:rsidR="00194D89" w:rsidRDefault="001D0BD9" w:rsidP="001D0BD9">
      <w:pPr>
        <w:pStyle w:val="R1"/>
        <w:numPr>
          <w:ilvl w:val="0"/>
          <w:numId w:val="0"/>
        </w:numPr>
        <w:ind w:left="284"/>
      </w:pPr>
      <w:r>
        <w:rPr>
          <w:noProof/>
        </w:rPr>
        <w:drawing>
          <wp:inline distT="0" distB="0" distL="0" distR="0" wp14:anchorId="07541CCA" wp14:editId="40E1326C">
            <wp:extent cx="2838734" cy="673841"/>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58242" cy="678472"/>
                    </a:xfrm>
                    <a:prstGeom prst="rect">
                      <a:avLst/>
                    </a:prstGeom>
                  </pic:spPr>
                </pic:pic>
              </a:graphicData>
            </a:graphic>
          </wp:inline>
        </w:drawing>
      </w:r>
    </w:p>
    <w:p w:rsidR="001D0BD9" w:rsidRDefault="001D0BD9" w:rsidP="001D0BD9">
      <w:pPr>
        <w:pStyle w:val="R1"/>
        <w:numPr>
          <w:ilvl w:val="0"/>
          <w:numId w:val="0"/>
        </w:numPr>
        <w:ind w:left="284"/>
      </w:pPr>
    </w:p>
    <w:p w:rsidR="00194D89" w:rsidRDefault="001D0BD9" w:rsidP="00194D89">
      <w:pPr>
        <w:rPr>
          <w:rStyle w:val="note"/>
        </w:rPr>
      </w:pPr>
      <w:r>
        <w:rPr>
          <w:rStyle w:val="note"/>
        </w:rPr>
        <w:t>(À préciser : modalité d’affichage / masquage en grande résolution).</w:t>
      </w:r>
    </w:p>
    <w:p w:rsidR="001D0BD9" w:rsidRDefault="001D0BD9" w:rsidP="00194D89">
      <w:pPr>
        <w:rPr>
          <w:rStyle w:val="note"/>
        </w:rPr>
      </w:pPr>
    </w:p>
    <w:p w:rsidR="001D0BD9" w:rsidRPr="001D0BD9" w:rsidRDefault="001D0BD9" w:rsidP="00194D89">
      <w:pPr>
        <w:rPr>
          <w:rStyle w:val="note"/>
        </w:rPr>
      </w:pPr>
    </w:p>
    <w:p w:rsidR="00194D89" w:rsidRDefault="00194D89" w:rsidP="00194D89">
      <w:pPr>
        <w:pStyle w:val="R1"/>
      </w:pPr>
      <w:r w:rsidRPr="00194D89">
        <w:rPr>
          <w:b/>
        </w:rPr>
        <w:t>Accueil</w:t>
      </w:r>
      <w:r>
        <w:t xml:space="preserve"> renverra à l’accueil générique, permettant de choisir en un clic un couple </w:t>
      </w:r>
      <w:r w:rsidRPr="004275D5">
        <w:t>Élève</w:t>
      </w:r>
      <w:r>
        <w:t xml:space="preserve"> / Téléservice.</w:t>
      </w:r>
    </w:p>
    <w:p w:rsidR="001D0BD9" w:rsidRDefault="00194D89" w:rsidP="00194D89">
      <w:pPr>
        <w:pStyle w:val="R1"/>
        <w:numPr>
          <w:ilvl w:val="0"/>
          <w:numId w:val="0"/>
        </w:numPr>
        <w:ind w:left="284"/>
      </w:pPr>
      <w:r>
        <w:t xml:space="preserve">Le libellé « Accueil pourra être précédé d’une </w:t>
      </w:r>
      <w:r w:rsidR="001D0BD9">
        <w:t>icône :</w:t>
      </w:r>
    </w:p>
    <w:p w:rsidR="00194D89" w:rsidRPr="001D0BD9" w:rsidRDefault="00194D89" w:rsidP="00194D89">
      <w:pPr>
        <w:pStyle w:val="R1"/>
        <w:numPr>
          <w:ilvl w:val="0"/>
          <w:numId w:val="0"/>
        </w:numPr>
        <w:ind w:left="284"/>
        <w:rPr>
          <w:b/>
          <w:position w:val="12"/>
        </w:rPr>
      </w:pPr>
      <w:r>
        <w:t> </w:t>
      </w:r>
      <w:r>
        <w:rPr>
          <w:noProof/>
        </w:rPr>
        <w:drawing>
          <wp:inline distT="0" distB="0" distL="0" distR="0" wp14:anchorId="6B27779D" wp14:editId="5AEDCF7A">
            <wp:extent cx="196120" cy="289277"/>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clrChange>
                        <a:clrFrom>
                          <a:srgbClr val="F8F9FA"/>
                        </a:clrFrom>
                        <a:clrTo>
                          <a:srgbClr val="F8F9FA">
                            <a:alpha val="0"/>
                          </a:srgbClr>
                        </a:clrTo>
                      </a:clrChange>
                    </a:blip>
                    <a:stretch>
                      <a:fillRect/>
                    </a:stretch>
                  </pic:blipFill>
                  <pic:spPr>
                    <a:xfrm flipH="1">
                      <a:off x="0" y="0"/>
                      <a:ext cx="206875" cy="305140"/>
                    </a:xfrm>
                    <a:prstGeom prst="rect">
                      <a:avLst/>
                    </a:prstGeom>
                  </pic:spPr>
                </pic:pic>
              </a:graphicData>
            </a:graphic>
          </wp:inline>
        </w:drawing>
      </w:r>
      <w:r w:rsidR="001D0BD9">
        <w:t xml:space="preserve"> </w:t>
      </w:r>
      <w:r w:rsidR="001D0BD9" w:rsidRPr="001D0BD9">
        <w:rPr>
          <w:b/>
          <w:position w:val="12"/>
        </w:rPr>
        <w:t>ACCUEIL</w:t>
      </w:r>
    </w:p>
    <w:p w:rsidR="00194D89" w:rsidRPr="00194D89" w:rsidRDefault="00194D89" w:rsidP="00194D89"/>
    <w:p w:rsidR="00194D89" w:rsidRDefault="00194D89" w:rsidP="00194D89">
      <w:pPr>
        <w:pStyle w:val="R1"/>
        <w:numPr>
          <w:ilvl w:val="0"/>
          <w:numId w:val="0"/>
        </w:numPr>
      </w:pPr>
    </w:p>
    <w:p w:rsidR="00126428" w:rsidRDefault="00126428" w:rsidP="00126428">
      <w:pPr>
        <w:pStyle w:val="R1"/>
        <w:numPr>
          <w:ilvl w:val="0"/>
          <w:numId w:val="0"/>
        </w:numPr>
        <w:ind w:left="284" w:hanging="284"/>
      </w:pPr>
    </w:p>
    <w:p w:rsidR="001D0BD9" w:rsidRDefault="001D0BD9">
      <w:pPr>
        <w:rPr>
          <w:b/>
          <w:color w:val="00AAC8"/>
          <w:sz w:val="28"/>
          <w:szCs w:val="28"/>
        </w:rPr>
      </w:pPr>
      <w:r>
        <w:br w:type="page"/>
      </w:r>
    </w:p>
    <w:p w:rsidR="00126428" w:rsidRDefault="001D0BD9" w:rsidP="001D0BD9">
      <w:pPr>
        <w:pStyle w:val="Titre3"/>
      </w:pPr>
      <w:bookmarkStart w:id="32" w:name="_Toc3504549"/>
      <w:r>
        <w:lastRenderedPageBreak/>
        <w:t>3.</w:t>
      </w:r>
      <w:r>
        <w:tab/>
        <w:t>La structure du haut de page</w:t>
      </w:r>
      <w:bookmarkEnd w:id="32"/>
    </w:p>
    <w:p w:rsidR="001D0BD9" w:rsidRDefault="001D0BD9" w:rsidP="001D0BD9">
      <w:pPr>
        <w:pStyle w:val="Titre4"/>
      </w:pPr>
      <w:bookmarkStart w:id="33" w:name="_Toc3504550"/>
      <w:r>
        <w:rPr>
          <w:noProof/>
        </w:rPr>
        <w:drawing>
          <wp:anchor distT="0" distB="0" distL="114300" distR="114300" simplePos="0" relativeHeight="251684864" behindDoc="1" locked="0" layoutInCell="1" allowOverlap="1" wp14:anchorId="07303019">
            <wp:simplePos x="0" y="0"/>
            <wp:positionH relativeFrom="column">
              <wp:posOffset>3251124</wp:posOffset>
            </wp:positionH>
            <wp:positionV relativeFrom="paragraph">
              <wp:posOffset>35523</wp:posOffset>
            </wp:positionV>
            <wp:extent cx="3053080" cy="2014220"/>
            <wp:effectExtent l="0" t="0" r="0" b="5080"/>
            <wp:wrapTight wrapText="bothSides">
              <wp:wrapPolygon edited="0">
                <wp:start x="0" y="0"/>
                <wp:lineTo x="0" y="21450"/>
                <wp:lineTo x="21429" y="21450"/>
                <wp:lineTo x="21429"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053080" cy="2014220"/>
                    </a:xfrm>
                    <a:prstGeom prst="rect">
                      <a:avLst/>
                    </a:prstGeom>
                  </pic:spPr>
                </pic:pic>
              </a:graphicData>
            </a:graphic>
            <wp14:sizeRelH relativeFrom="margin">
              <wp14:pctWidth>0</wp14:pctWidth>
            </wp14:sizeRelH>
            <wp14:sizeRelV relativeFrom="margin">
              <wp14:pctHeight>0</wp14:pctHeight>
            </wp14:sizeRelV>
          </wp:anchor>
        </w:drawing>
      </w:r>
      <w:r>
        <w:t>3.1.</w:t>
      </w:r>
      <w:r>
        <w:tab/>
        <w:t>Cas général</w:t>
      </w:r>
      <w:bookmarkEnd w:id="33"/>
    </w:p>
    <w:p w:rsidR="001D0BD9" w:rsidRPr="001D0BD9" w:rsidRDefault="001D0BD9" w:rsidP="001D0BD9">
      <w:pPr>
        <w:pStyle w:val="R1"/>
      </w:pPr>
      <w:r w:rsidRPr="001D0BD9">
        <w:t xml:space="preserve">1ère ligne : </w:t>
      </w:r>
      <w:r>
        <w:t xml:space="preserve">Logo </w:t>
      </w:r>
      <w:r w:rsidRPr="001D0BD9">
        <w:t>Scolarité Services</w:t>
      </w:r>
    </w:p>
    <w:p w:rsidR="001D0BD9" w:rsidRDefault="001D0BD9" w:rsidP="001D0BD9"/>
    <w:p w:rsidR="00EB411D" w:rsidRDefault="00EB411D" w:rsidP="00CA7B50">
      <w:pPr>
        <w:pStyle w:val="R1"/>
      </w:pPr>
      <w:r>
        <w:t>2</w:t>
      </w:r>
      <w:r w:rsidRPr="00EB411D">
        <w:rPr>
          <w:vertAlign w:val="superscript"/>
        </w:rPr>
        <w:t>ème</w:t>
      </w:r>
      <w:r>
        <w:t xml:space="preserve"> ligne </w:t>
      </w:r>
    </w:p>
    <w:p w:rsidR="00EB411D" w:rsidRDefault="00EB411D" w:rsidP="00EB411D">
      <w:pPr>
        <w:pStyle w:val="R2"/>
      </w:pPr>
      <w:r>
        <w:t xml:space="preserve">À gauche : </w:t>
      </w:r>
      <w:r w:rsidR="001D0BD9" w:rsidRPr="001D0BD9">
        <w:t xml:space="preserve">Élève, en fixe. </w:t>
      </w:r>
    </w:p>
    <w:p w:rsidR="001D0BD9" w:rsidRPr="001D0BD9" w:rsidRDefault="00EB411D" w:rsidP="00EB411D">
      <w:pPr>
        <w:pStyle w:val="R2"/>
      </w:pPr>
      <w:r>
        <w:t>À</w:t>
      </w:r>
      <w:r w:rsidR="001D0BD9" w:rsidRPr="001D0BD9">
        <w:t xml:space="preserve"> droite : menu hamburger</w:t>
      </w:r>
      <w:r>
        <w:t xml:space="preserve"> proposant les TS de l’élève.</w:t>
      </w:r>
    </w:p>
    <w:p w:rsidR="00EB411D" w:rsidRDefault="00EB411D" w:rsidP="00EB411D"/>
    <w:p w:rsidR="001D0BD9" w:rsidRDefault="001D0BD9" w:rsidP="00EB411D">
      <w:pPr>
        <w:pStyle w:val="R1"/>
      </w:pPr>
      <w:r w:rsidRPr="001D0BD9">
        <w:t xml:space="preserve">3ème ligne : nom du </w:t>
      </w:r>
      <w:r w:rsidR="00EB411D">
        <w:t>téléservice</w:t>
      </w:r>
    </w:p>
    <w:p w:rsidR="001E4FF1" w:rsidRDefault="001E4FF1" w:rsidP="001E4FF1"/>
    <w:p w:rsidR="001E4FF1" w:rsidRDefault="001E4FF1" w:rsidP="001E4FF1"/>
    <w:p w:rsidR="001E4FF1" w:rsidRDefault="001E4FF1" w:rsidP="001E4FF1"/>
    <w:p w:rsidR="001E4FF1" w:rsidRDefault="001E4FF1" w:rsidP="001E4FF1">
      <w:r>
        <w:t>… et en haute résolution :</w:t>
      </w:r>
    </w:p>
    <w:p w:rsidR="001E4FF1" w:rsidRDefault="001E4FF1" w:rsidP="001E4FF1">
      <w:r>
        <w:rPr>
          <w:noProof/>
        </w:rPr>
        <w:drawing>
          <wp:inline distT="0" distB="0" distL="0" distR="0" wp14:anchorId="2D64C513" wp14:editId="5DEDDDE9">
            <wp:extent cx="6265538" cy="627797"/>
            <wp:effectExtent l="0" t="0" r="2540" b="127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68882" cy="638152"/>
                    </a:xfrm>
                    <a:prstGeom prst="rect">
                      <a:avLst/>
                    </a:prstGeom>
                  </pic:spPr>
                </pic:pic>
              </a:graphicData>
            </a:graphic>
          </wp:inline>
        </w:drawing>
      </w:r>
    </w:p>
    <w:p w:rsidR="00EB411D" w:rsidRDefault="00EB411D" w:rsidP="00EB411D"/>
    <w:p w:rsidR="00EB411D" w:rsidRDefault="00EB411D" w:rsidP="00EB411D"/>
    <w:p w:rsidR="00EB411D" w:rsidRDefault="00EB411D" w:rsidP="00EB411D"/>
    <w:p w:rsidR="00EB411D" w:rsidRDefault="00EB411D" w:rsidP="00EB411D">
      <w:pPr>
        <w:pStyle w:val="Titre4"/>
      </w:pPr>
      <w:bookmarkStart w:id="34" w:name="_Toc3504551"/>
      <w:r>
        <w:rPr>
          <w:noProof/>
        </w:rPr>
        <w:drawing>
          <wp:anchor distT="0" distB="0" distL="114300" distR="114300" simplePos="0" relativeHeight="251685888" behindDoc="1" locked="0" layoutInCell="1" allowOverlap="1" wp14:anchorId="75936C60">
            <wp:simplePos x="0" y="0"/>
            <wp:positionH relativeFrom="column">
              <wp:posOffset>3414414</wp:posOffset>
            </wp:positionH>
            <wp:positionV relativeFrom="paragraph">
              <wp:posOffset>186178</wp:posOffset>
            </wp:positionV>
            <wp:extent cx="2900045" cy="2187575"/>
            <wp:effectExtent l="0" t="0" r="0" b="3175"/>
            <wp:wrapTight wrapText="bothSides">
              <wp:wrapPolygon edited="0">
                <wp:start x="0" y="0"/>
                <wp:lineTo x="0" y="21443"/>
                <wp:lineTo x="21425" y="21443"/>
                <wp:lineTo x="21425"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900045" cy="2187575"/>
                    </a:xfrm>
                    <a:prstGeom prst="rect">
                      <a:avLst/>
                    </a:prstGeom>
                  </pic:spPr>
                </pic:pic>
              </a:graphicData>
            </a:graphic>
            <wp14:sizeRelH relativeFrom="margin">
              <wp14:pctWidth>0</wp14:pctWidth>
            </wp14:sizeRelH>
            <wp14:sizeRelV relativeFrom="margin">
              <wp14:pctHeight>0</wp14:pctHeight>
            </wp14:sizeRelV>
          </wp:anchor>
        </w:drawing>
      </w:r>
      <w:r>
        <w:t>3.2.</w:t>
      </w:r>
      <w:r>
        <w:tab/>
        <w:t>Cas d’un téléservice avec vue</w:t>
      </w:r>
      <w:bookmarkEnd w:id="34"/>
    </w:p>
    <w:p w:rsidR="00EB411D" w:rsidRDefault="001D0BD9" w:rsidP="00EB411D">
      <w:pPr>
        <w:pStyle w:val="R1"/>
      </w:pPr>
      <w:r w:rsidRPr="001D0BD9">
        <w:t>4ème ligne : Liste des vues proposées par le TS</w:t>
      </w:r>
      <w:r w:rsidR="00EB411D">
        <w:t> :</w:t>
      </w:r>
    </w:p>
    <w:p w:rsidR="00EB411D" w:rsidRDefault="001D0BD9" w:rsidP="00EB411D">
      <w:pPr>
        <w:pStyle w:val="R2"/>
      </w:pPr>
      <w:r w:rsidRPr="001D0BD9">
        <w:t>une vue par défaut</w:t>
      </w:r>
      <w:r w:rsidR="00EB411D">
        <w:t>,</w:t>
      </w:r>
    </w:p>
    <w:p w:rsidR="00EB411D" w:rsidRDefault="00EB411D" w:rsidP="00EB411D">
      <w:pPr>
        <w:pStyle w:val="R2"/>
      </w:pPr>
      <w:r>
        <w:t>un ordre des vues définis dans chaque Téléservice</w:t>
      </w:r>
    </w:p>
    <w:p w:rsidR="001D0BD9" w:rsidRDefault="001D0BD9" w:rsidP="001D0BD9"/>
    <w:p w:rsidR="00EB411D" w:rsidRDefault="00EB411D" w:rsidP="001D0BD9"/>
    <w:p w:rsidR="00EB411D" w:rsidRDefault="00EB411D" w:rsidP="001D0BD9"/>
    <w:p w:rsidR="00EB411D" w:rsidRDefault="00EB411D" w:rsidP="001D0BD9"/>
    <w:p w:rsidR="00EB411D" w:rsidRDefault="00EB411D" w:rsidP="001D0BD9"/>
    <w:p w:rsidR="00EB411D" w:rsidRDefault="00EB411D" w:rsidP="001D0BD9"/>
    <w:p w:rsidR="00EB411D" w:rsidRDefault="00EB411D" w:rsidP="001D0BD9"/>
    <w:p w:rsidR="001E4FF1" w:rsidRDefault="001E4FF1" w:rsidP="001D0BD9"/>
    <w:p w:rsidR="001E4FF1" w:rsidRDefault="001E4FF1" w:rsidP="001D0BD9">
      <w:r>
        <w:t>… et en haute résolution :</w:t>
      </w:r>
    </w:p>
    <w:p w:rsidR="001E4FF1" w:rsidRDefault="00F83FB7" w:rsidP="001D0BD9">
      <w:r>
        <w:rPr>
          <w:noProof/>
        </w:rPr>
        <w:drawing>
          <wp:inline distT="0" distB="0" distL="0" distR="0" wp14:anchorId="603E3CAF" wp14:editId="566EBD05">
            <wp:extent cx="6281278" cy="661916"/>
            <wp:effectExtent l="0" t="0" r="5715" b="508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50938" cy="679795"/>
                    </a:xfrm>
                    <a:prstGeom prst="rect">
                      <a:avLst/>
                    </a:prstGeom>
                  </pic:spPr>
                </pic:pic>
              </a:graphicData>
            </a:graphic>
          </wp:inline>
        </w:drawing>
      </w:r>
    </w:p>
    <w:p w:rsidR="00EB411D" w:rsidRDefault="00EB411D" w:rsidP="001D0BD9"/>
    <w:p w:rsidR="00F83FB7" w:rsidRDefault="00F83FB7">
      <w:r>
        <w:br w:type="page"/>
      </w:r>
    </w:p>
    <w:p w:rsidR="00EB411D" w:rsidRDefault="00F83FB7" w:rsidP="00F83FB7">
      <w:pPr>
        <w:pStyle w:val="Titre3"/>
      </w:pPr>
      <w:bookmarkStart w:id="35" w:name="_Toc3504552"/>
      <w:r w:rsidRPr="00F83FB7">
        <w:lastRenderedPageBreak/>
        <w:t>4.</w:t>
      </w:r>
      <w:r w:rsidRPr="00F83FB7">
        <w:tab/>
        <w:t>Un exemple de téléservice – Le cahier de texte</w:t>
      </w:r>
      <w:bookmarkEnd w:id="35"/>
    </w:p>
    <w:p w:rsidR="00F83FB7" w:rsidRPr="00F83FB7" w:rsidRDefault="00F83FB7" w:rsidP="00F83FB7">
      <w:pPr>
        <w:rPr>
          <w:rStyle w:val="note"/>
        </w:rPr>
      </w:pPr>
      <w:r>
        <w:rPr>
          <w:rStyle w:val="note"/>
        </w:rPr>
        <w:t>(</w:t>
      </w:r>
      <w:proofErr w:type="gramStart"/>
      <w:r>
        <w:rPr>
          <w:rStyle w:val="note"/>
        </w:rPr>
        <w:t>à</w:t>
      </w:r>
      <w:proofErr w:type="gramEnd"/>
      <w:r>
        <w:rPr>
          <w:rStyle w:val="note"/>
        </w:rPr>
        <w:t xml:space="preserve"> développer)</w:t>
      </w:r>
    </w:p>
    <w:sectPr w:rsidR="00F83FB7" w:rsidRPr="00F83FB7" w:rsidSect="003D1B5C">
      <w:headerReference w:type="default" r:id="rId48"/>
      <w:footerReference w:type="default" r:id="rId49"/>
      <w:headerReference w:type="first" r:id="rId50"/>
      <w:footerReference w:type="first" r:id="rId51"/>
      <w:footnotePr>
        <w:numRestart w:val="eachSect"/>
      </w:footnotePr>
      <w:type w:val="continuous"/>
      <w:pgSz w:w="11906" w:h="16838" w:code="9"/>
      <w:pgMar w:top="1417" w:right="1417" w:bottom="1417" w:left="1417" w:header="720" w:footer="720" w:gutter="0"/>
      <w:pgNumType w:start="1"/>
      <w:cols w:space="0"/>
      <w:titlePg/>
      <w:docGrid w:linePitch="2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0182" w:rsidRDefault="001E0182">
      <w:r>
        <w:separator/>
      </w:r>
    </w:p>
  </w:endnote>
  <w:endnote w:type="continuationSeparator" w:id="0">
    <w:p w:rsidR="001E0182" w:rsidRDefault="001E01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20002A87" w:usb1="00000000" w:usb2="00000000" w:usb3="00000000" w:csb0="000001FF" w:csb1="00000000"/>
  </w:font>
  <w:font w:name="Segoe UI">
    <w:panose1 w:val="020B0502040204020203"/>
    <w:charset w:val="00"/>
    <w:family w:val="swiss"/>
    <w:pitch w:val="variable"/>
    <w:sig w:usb0="E10022FF" w:usb1="C000E47F" w:usb2="00000029" w:usb3="00000000" w:csb0="000001D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61AD" w:rsidRPr="001E518D" w:rsidRDefault="00A661AD" w:rsidP="001E518D">
    <w:pPr>
      <w:pStyle w:val="Pieddepage"/>
    </w:pPr>
    <w:r>
      <w:t>V0</w:t>
    </w:r>
    <w:r>
      <w:tab/>
    </w:r>
    <w:r>
      <w:rPr>
        <w:noProof/>
      </w:rPr>
      <w:drawing>
        <wp:inline distT="0" distB="0" distL="0" distR="0" wp14:anchorId="5FE7648D" wp14:editId="4B095AC0">
          <wp:extent cx="445623" cy="208097"/>
          <wp:effectExtent l="0" t="0" r="0" b="1905"/>
          <wp:docPr id="25" name="Image 25" descr="P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um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3666" cy="221192"/>
                  </a:xfrm>
                  <a:prstGeom prst="rect">
                    <a:avLst/>
                  </a:prstGeom>
                  <a:noFill/>
                  <a:ln>
                    <a:noFill/>
                  </a:ln>
                </pic:spPr>
              </pic:pic>
            </a:graphicData>
          </a:graphic>
        </wp:inline>
      </w:drawing>
    </w:r>
    <w:r>
      <w:tab/>
    </w:r>
    <w:r>
      <w:fldChar w:fldCharType="begin"/>
    </w:r>
    <w:r>
      <w:instrText>PAGE</w:instrText>
    </w:r>
    <w:r>
      <w:fldChar w:fldCharType="separate"/>
    </w:r>
    <w:r w:rsidR="00EF6AAB">
      <w:rPr>
        <w:noProof/>
      </w:rPr>
      <w:t>2</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61AD" w:rsidRDefault="00A661AD">
    <w:pPr>
      <w:pStyle w:val="Pieddepage"/>
    </w:pPr>
    <w:r>
      <w:tab/>
      <w:t xml:space="preserve">Plume - </w:t>
    </w:r>
    <w:r w:rsidRPr="00FC0801">
      <w:t>SAS au capital de 62 080 € - RCS</w:t>
    </w:r>
    <w:r>
      <w:t xml:space="preserve"> PARIS</w:t>
    </w:r>
    <w:r w:rsidRPr="00D91493">
      <w:t xml:space="preserve"> B 349 812 594</w:t>
    </w:r>
  </w:p>
  <w:p w:rsidR="00A661AD" w:rsidRDefault="00A661A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0182" w:rsidRDefault="001E0182">
      <w:r>
        <w:separator/>
      </w:r>
    </w:p>
  </w:footnote>
  <w:footnote w:type="continuationSeparator" w:id="0">
    <w:p w:rsidR="001E0182" w:rsidRDefault="001E018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61AD" w:rsidRDefault="00A661AD">
    <w:pPr>
      <w:pStyle w:val="En-tte"/>
    </w:pPr>
    <w:r>
      <w:tab/>
    </w:r>
    <w:r w:rsidRPr="000B0950">
      <w:t>Charte Scolarité Services</w:t>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61AD" w:rsidRDefault="00A661AD" w:rsidP="00746F63">
    <w:r>
      <w:rPr>
        <w:noProof/>
      </w:rPr>
      <mc:AlternateContent>
        <mc:Choice Requires="wps">
          <w:drawing>
            <wp:anchor distT="45720" distB="45720" distL="0" distR="180340" simplePos="0" relativeHeight="251657728" behindDoc="1" locked="0" layoutInCell="1" allowOverlap="0">
              <wp:simplePos x="0" y="0"/>
              <wp:positionH relativeFrom="page">
                <wp:posOffset>900430</wp:posOffset>
              </wp:positionH>
              <wp:positionV relativeFrom="page">
                <wp:posOffset>360045</wp:posOffset>
              </wp:positionV>
              <wp:extent cx="1817370" cy="1722755"/>
              <wp:effectExtent l="0" t="0" r="0" b="3175"/>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7370" cy="17227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61AD" w:rsidRDefault="00A661AD" w:rsidP="00746F63">
                          <w:pPr>
                            <w:jc w:val="left"/>
                            <w:rPr>
                              <w:b/>
                              <w:color w:val="808080" w:themeColor="background1" w:themeShade="80"/>
                            </w:rPr>
                          </w:pPr>
                          <w:r w:rsidRPr="003E53F6">
                            <w:rPr>
                              <w:b/>
                              <w:noProof/>
                              <w:color w:val="808080" w:themeColor="background1" w:themeShade="80"/>
                            </w:rPr>
                            <w:drawing>
                              <wp:inline distT="0" distB="0" distL="0" distR="0" wp14:anchorId="24F39E9B" wp14:editId="31186F5C">
                                <wp:extent cx="1742573" cy="811659"/>
                                <wp:effectExtent l="19050" t="0" r="0" b="0"/>
                                <wp:docPr id="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cstate="print"/>
                                        <a:srcRect/>
                                        <a:stretch>
                                          <a:fillRect/>
                                        </a:stretch>
                                      </pic:blipFill>
                                      <pic:spPr bwMode="auto">
                                        <a:xfrm>
                                          <a:off x="0" y="0"/>
                                          <a:ext cx="1749408" cy="814843"/>
                                        </a:xfrm>
                                        <a:prstGeom prst="rect">
                                          <a:avLst/>
                                        </a:prstGeom>
                                        <a:noFill/>
                                        <a:ln w="9525">
                                          <a:noFill/>
                                          <a:miter lim="800000"/>
                                          <a:headEnd/>
                                          <a:tailEnd/>
                                        </a:ln>
                                      </pic:spPr>
                                    </pic:pic>
                                  </a:graphicData>
                                </a:graphic>
                              </wp:inline>
                            </w:drawing>
                          </w:r>
                        </w:p>
                        <w:p w:rsidR="00A661AD" w:rsidRDefault="00A661AD" w:rsidP="00746F63">
                          <w:pPr>
                            <w:jc w:val="left"/>
                            <w:rPr>
                              <w:b/>
                              <w:color w:val="808080" w:themeColor="background1" w:themeShade="80"/>
                            </w:rPr>
                          </w:pPr>
                        </w:p>
                        <w:p w:rsidR="00A661AD" w:rsidRPr="00F94CDF" w:rsidRDefault="00A661AD" w:rsidP="00746F63">
                          <w:pPr>
                            <w:jc w:val="left"/>
                            <w:rPr>
                              <w:color w:val="262626" w:themeColor="text1" w:themeTint="D9"/>
                            </w:rPr>
                          </w:pPr>
                          <w:r>
                            <w:rPr>
                              <w:color w:val="262626" w:themeColor="text1" w:themeTint="D9"/>
                            </w:rPr>
                            <w:t>111-</w:t>
                          </w:r>
                          <w:r w:rsidRPr="00F94CDF">
                            <w:rPr>
                              <w:color w:val="262626" w:themeColor="text1" w:themeTint="D9"/>
                            </w:rPr>
                            <w:t>113 rue Saint Maur</w:t>
                          </w:r>
                          <w:r w:rsidRPr="00F94CDF">
                            <w:rPr>
                              <w:color w:val="262626" w:themeColor="text1" w:themeTint="D9"/>
                            </w:rPr>
                            <w:br/>
                            <w:t>75011 PARIS</w:t>
                          </w:r>
                        </w:p>
                        <w:p w:rsidR="00A661AD" w:rsidRDefault="00A661AD" w:rsidP="00746F63">
                          <w:pPr>
                            <w:jc w:val="left"/>
                            <w:rPr>
                              <w:color w:val="808080" w:themeColor="background1" w:themeShade="80"/>
                            </w:rPr>
                          </w:pPr>
                          <w:r w:rsidRPr="00700E0C">
                            <w:rPr>
                              <w:b/>
                              <w:color w:val="00AAC8"/>
                            </w:rPr>
                            <w:t>Tél :</w:t>
                          </w:r>
                          <w:r w:rsidRPr="003E53F6">
                            <w:rPr>
                              <w:color w:val="808080" w:themeColor="background1" w:themeShade="80"/>
                            </w:rPr>
                            <w:t xml:space="preserve"> </w:t>
                          </w:r>
                          <w:r w:rsidRPr="00F94CDF">
                            <w:rPr>
                              <w:color w:val="262626" w:themeColor="text1" w:themeTint="D9"/>
                            </w:rPr>
                            <w:t>01 49 29 42 50</w:t>
                          </w:r>
                        </w:p>
                        <w:p w:rsidR="00A661AD" w:rsidRDefault="00A661AD" w:rsidP="00746F63">
                          <w:r w:rsidRPr="00DE2319">
                            <w:rPr>
                              <w:color w:val="262626" w:themeColor="text1" w:themeTint="D9"/>
                            </w:rPr>
                            <w:t>www.plume.fr</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Zone de texte 2" o:spid="_x0000_s1026" type="#_x0000_t202" style="position:absolute;left:0;text-align:left;margin-left:70.9pt;margin-top:28.35pt;width:143.1pt;height:135.65pt;z-index:-251658752;visibility:visible;mso-wrap-style:square;mso-width-percent:0;mso-height-percent:0;mso-wrap-distance-left:0;mso-wrap-distance-top:3.6pt;mso-wrap-distance-right:14.2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" o:allowoverlap="f" stroked="f">
              <v:textbox style="mso-fit-shape-to-text:t" inset="0,0,0,0">
                <w:txbxContent>
                  <w:p w:rsidR="00A661AD" w:rsidRDefault="00A661AD" w:rsidP="00746F63">
                    <w:pPr>
                      <w:jc w:val="left"/>
                      <w:rPr>
                        <w:b/>
                        <w:color w:val="808080" w:themeColor="background1" w:themeShade="80"/>
                      </w:rPr>
                    </w:pPr>
                    <w:r w:rsidRPr="003E53F6">
                      <w:rPr>
                        <w:b/>
                        <w:noProof/>
                        <w:color w:val="808080" w:themeColor="background1" w:themeShade="80"/>
                      </w:rPr>
                      <w:drawing>
                        <wp:inline distT="0" distB="0" distL="0" distR="0" wp14:anchorId="24F39E9B" wp14:editId="31186F5C">
                          <wp:extent cx="1742573" cy="811659"/>
                          <wp:effectExtent l="19050" t="0" r="0" b="0"/>
                          <wp:docPr id="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 cstate="print"/>
                                  <a:srcRect/>
                                  <a:stretch>
                                    <a:fillRect/>
                                  </a:stretch>
                                </pic:blipFill>
                                <pic:spPr bwMode="auto">
                                  <a:xfrm>
                                    <a:off x="0" y="0"/>
                                    <a:ext cx="1749408" cy="814843"/>
                                  </a:xfrm>
                                  <a:prstGeom prst="rect">
                                    <a:avLst/>
                                  </a:prstGeom>
                                  <a:noFill/>
                                  <a:ln w="9525">
                                    <a:noFill/>
                                    <a:miter lim="800000"/>
                                    <a:headEnd/>
                                    <a:tailEnd/>
                                  </a:ln>
                                </pic:spPr>
                              </pic:pic>
                            </a:graphicData>
                          </a:graphic>
                        </wp:inline>
                      </w:drawing>
                    </w:r>
                  </w:p>
                  <w:p w:rsidR="00A661AD" w:rsidRDefault="00A661AD" w:rsidP="00746F63">
                    <w:pPr>
                      <w:jc w:val="left"/>
                      <w:rPr>
                        <w:b/>
                        <w:color w:val="808080" w:themeColor="background1" w:themeShade="80"/>
                      </w:rPr>
                    </w:pPr>
                  </w:p>
                  <w:p w:rsidR="00A661AD" w:rsidRPr="00F94CDF" w:rsidRDefault="00A661AD" w:rsidP="00746F63">
                    <w:pPr>
                      <w:jc w:val="left"/>
                      <w:rPr>
                        <w:color w:val="262626" w:themeColor="text1" w:themeTint="D9"/>
                      </w:rPr>
                    </w:pPr>
                    <w:r>
                      <w:rPr>
                        <w:color w:val="262626" w:themeColor="text1" w:themeTint="D9"/>
                      </w:rPr>
                      <w:t>111-</w:t>
                    </w:r>
                    <w:r w:rsidRPr="00F94CDF">
                      <w:rPr>
                        <w:color w:val="262626" w:themeColor="text1" w:themeTint="D9"/>
                      </w:rPr>
                      <w:t>113 rue Saint Maur</w:t>
                    </w:r>
                    <w:r w:rsidRPr="00F94CDF">
                      <w:rPr>
                        <w:color w:val="262626" w:themeColor="text1" w:themeTint="D9"/>
                      </w:rPr>
                      <w:br/>
                      <w:t>75011 PARIS</w:t>
                    </w:r>
                  </w:p>
                  <w:p w:rsidR="00A661AD" w:rsidRDefault="00A661AD" w:rsidP="00746F63">
                    <w:pPr>
                      <w:jc w:val="left"/>
                      <w:rPr>
                        <w:color w:val="808080" w:themeColor="background1" w:themeShade="80"/>
                      </w:rPr>
                    </w:pPr>
                    <w:r w:rsidRPr="00700E0C">
                      <w:rPr>
                        <w:b/>
                        <w:color w:val="00AAC8"/>
                      </w:rPr>
                      <w:t>Tél :</w:t>
                    </w:r>
                    <w:r w:rsidRPr="003E53F6">
                      <w:rPr>
                        <w:color w:val="808080" w:themeColor="background1" w:themeShade="80"/>
                      </w:rPr>
                      <w:t xml:space="preserve"> </w:t>
                    </w:r>
                    <w:r w:rsidRPr="00F94CDF">
                      <w:rPr>
                        <w:color w:val="262626" w:themeColor="text1" w:themeTint="D9"/>
                      </w:rPr>
                      <w:t>01 49 29 42 50</w:t>
                    </w:r>
                  </w:p>
                  <w:p w:rsidR="00A661AD" w:rsidRDefault="00A661AD" w:rsidP="00746F63">
                    <w:r w:rsidRPr="00DE2319">
                      <w:rPr>
                        <w:color w:val="262626" w:themeColor="text1" w:themeTint="D9"/>
                      </w:rPr>
                      <w:t>www.plume.fr</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64C13"/>
    <w:multiLevelType w:val="hybridMultilevel"/>
    <w:tmpl w:val="F81CDE98"/>
    <w:lvl w:ilvl="0" w:tplc="E61699CC">
      <w:start w:val="1"/>
      <w:numFmt w:val="bullet"/>
      <w:pStyle w:val="R3"/>
      <w:lvlText w:val="»"/>
      <w:lvlJc w:val="left"/>
      <w:pPr>
        <w:ind w:left="927" w:hanging="360"/>
      </w:pPr>
      <w:rPr>
        <w:rFonts w:ascii="Courier New" w:hAnsi="Courier New" w:hint="default"/>
        <w:b w:val="0"/>
        <w:i w:val="0"/>
        <w:color w:val="00B0F0"/>
        <w:sz w:val="20"/>
        <w:szCs w:val="24"/>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nsid w:val="2E441895"/>
    <w:multiLevelType w:val="hybridMultilevel"/>
    <w:tmpl w:val="DD406FFE"/>
    <w:lvl w:ilvl="0" w:tplc="7246636E">
      <w:start w:val="1"/>
      <w:numFmt w:val="bullet"/>
      <w:pStyle w:val="R2"/>
      <w:lvlText w:val="●"/>
      <w:lvlJc w:val="left"/>
      <w:pPr>
        <w:ind w:left="643" w:hanging="360"/>
      </w:pPr>
      <w:rPr>
        <w:rFonts w:ascii="Century Gothic" w:hAnsi="Century Gothic" w:hint="default"/>
        <w:color w:val="00AAC8"/>
        <w:sz w:val="18"/>
        <w:szCs w:val="20"/>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nsid w:val="3F950297"/>
    <w:multiLevelType w:val="hybridMultilevel"/>
    <w:tmpl w:val="2818901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nsid w:val="45A34F49"/>
    <w:multiLevelType w:val="hybridMultilevel"/>
    <w:tmpl w:val="D1B22CE2"/>
    <w:lvl w:ilvl="0" w:tplc="03C86D16">
      <w:start w:val="1"/>
      <w:numFmt w:val="bullet"/>
      <w:pStyle w:val="R1"/>
      <w:lvlText w:val=""/>
      <w:lvlJc w:val="left"/>
      <w:pPr>
        <w:ind w:left="360" w:hanging="360"/>
      </w:pPr>
      <w:rPr>
        <w:rFonts w:ascii="Wingdings" w:hAnsi="Wingdings" w:hint="default"/>
        <w:b w:val="0"/>
        <w:i w:val="0"/>
        <w:color w:val="00AAC8"/>
        <w:sz w:val="16"/>
        <w:szCs w:val="24"/>
      </w:rPr>
    </w:lvl>
    <w:lvl w:ilvl="1" w:tplc="D85E31FE">
      <w:start w:val="1"/>
      <w:numFmt w:val="bullet"/>
      <w:lvlText w:val=""/>
      <w:lvlJc w:val="left"/>
      <w:pPr>
        <w:tabs>
          <w:tab w:val="num" w:pos="1440"/>
        </w:tabs>
        <w:ind w:left="1440" w:hanging="360"/>
      </w:pPr>
      <w:rPr>
        <w:rFonts w:ascii="Symbol" w:hAnsi="Symbol" w:hint="default"/>
        <w:b w:val="0"/>
        <w:i w:val="0"/>
        <w:color w:val="000080"/>
        <w:sz w:val="24"/>
        <w:szCs w:val="24"/>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nsid w:val="48F52F4A"/>
    <w:multiLevelType w:val="hybridMultilevel"/>
    <w:tmpl w:val="49886B58"/>
    <w:lvl w:ilvl="0" w:tplc="7D1AD918">
      <w:start w:val="1"/>
      <w:numFmt w:val="bullet"/>
      <w:lvlText w:val="●"/>
      <w:lvlJc w:val="left"/>
      <w:pPr>
        <w:ind w:left="643" w:hanging="360"/>
      </w:pPr>
      <w:rPr>
        <w:rFonts w:ascii="Century Gothic" w:hAnsi="Century Gothic" w:hint="default"/>
        <w:color w:val="00AAC8"/>
        <w:sz w:val="18"/>
        <w:szCs w:val="20"/>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nsid w:val="51172383"/>
    <w:multiLevelType w:val="hybridMultilevel"/>
    <w:tmpl w:val="0FBAB33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nsid w:val="513B0F58"/>
    <w:multiLevelType w:val="hybridMultilevel"/>
    <w:tmpl w:val="A87AE3E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nsid w:val="519A4E48"/>
    <w:multiLevelType w:val="hybridMultilevel"/>
    <w:tmpl w:val="B6264E2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nsid w:val="593C2AE5"/>
    <w:multiLevelType w:val="hybridMultilevel"/>
    <w:tmpl w:val="BD863CA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nsid w:val="59FD1218"/>
    <w:multiLevelType w:val="hybridMultilevel"/>
    <w:tmpl w:val="FB8A6B9C"/>
    <w:lvl w:ilvl="0" w:tplc="BCA0F3EA">
      <w:start w:val="1"/>
      <w:numFmt w:val="bullet"/>
      <w:lvlText w:val=""/>
      <w:lvlJc w:val="left"/>
      <w:pPr>
        <w:tabs>
          <w:tab w:val="num" w:pos="283"/>
        </w:tabs>
        <w:ind w:left="283" w:hanging="283"/>
      </w:pPr>
      <w:rPr>
        <w:rFonts w:ascii="Symbol" w:hAnsi="Symbol" w:hint="default"/>
        <w:b w:val="0"/>
        <w:i w:val="0"/>
        <w:color w:val="000080"/>
        <w:sz w:val="16"/>
        <w:szCs w:val="16"/>
      </w:rPr>
    </w:lvl>
    <w:lvl w:ilvl="1" w:tplc="48EC0402">
      <w:start w:val="1"/>
      <w:numFmt w:val="bullet"/>
      <w:lvlText w:val=""/>
      <w:lvlJc w:val="left"/>
      <w:pPr>
        <w:tabs>
          <w:tab w:val="num" w:pos="1440"/>
        </w:tabs>
        <w:ind w:left="1440" w:hanging="360"/>
      </w:pPr>
      <w:rPr>
        <w:rFonts w:ascii="Wingdings" w:hAnsi="Wingdings" w:hint="default"/>
        <w:b w:val="0"/>
        <w:i w:val="0"/>
        <w:color w:val="000080"/>
        <w:sz w:val="16"/>
        <w:szCs w:val="16"/>
      </w:rPr>
    </w:lvl>
    <w:lvl w:ilvl="2" w:tplc="054EBAB0" w:tentative="1">
      <w:start w:val="1"/>
      <w:numFmt w:val="bullet"/>
      <w:lvlText w:val=""/>
      <w:lvlJc w:val="left"/>
      <w:pPr>
        <w:tabs>
          <w:tab w:val="num" w:pos="2160"/>
        </w:tabs>
        <w:ind w:left="2160" w:hanging="360"/>
      </w:pPr>
      <w:rPr>
        <w:rFonts w:ascii="Wingdings" w:hAnsi="Wingdings" w:hint="default"/>
      </w:rPr>
    </w:lvl>
    <w:lvl w:ilvl="3" w:tplc="931411CC" w:tentative="1">
      <w:start w:val="1"/>
      <w:numFmt w:val="bullet"/>
      <w:lvlText w:val=""/>
      <w:lvlJc w:val="left"/>
      <w:pPr>
        <w:tabs>
          <w:tab w:val="num" w:pos="2880"/>
        </w:tabs>
        <w:ind w:left="2880" w:hanging="360"/>
      </w:pPr>
      <w:rPr>
        <w:rFonts w:ascii="Symbol" w:hAnsi="Symbol" w:hint="default"/>
      </w:rPr>
    </w:lvl>
    <w:lvl w:ilvl="4" w:tplc="162CE3EC" w:tentative="1">
      <w:start w:val="1"/>
      <w:numFmt w:val="bullet"/>
      <w:lvlText w:val="o"/>
      <w:lvlJc w:val="left"/>
      <w:pPr>
        <w:tabs>
          <w:tab w:val="num" w:pos="3600"/>
        </w:tabs>
        <w:ind w:left="3600" w:hanging="360"/>
      </w:pPr>
      <w:rPr>
        <w:rFonts w:ascii="Courier New" w:hAnsi="Courier New" w:cs="Courier New" w:hint="default"/>
      </w:rPr>
    </w:lvl>
    <w:lvl w:ilvl="5" w:tplc="5F6667B6" w:tentative="1">
      <w:start w:val="1"/>
      <w:numFmt w:val="bullet"/>
      <w:lvlText w:val=""/>
      <w:lvlJc w:val="left"/>
      <w:pPr>
        <w:tabs>
          <w:tab w:val="num" w:pos="4320"/>
        </w:tabs>
        <w:ind w:left="4320" w:hanging="360"/>
      </w:pPr>
      <w:rPr>
        <w:rFonts w:ascii="Wingdings" w:hAnsi="Wingdings" w:hint="default"/>
      </w:rPr>
    </w:lvl>
    <w:lvl w:ilvl="6" w:tplc="2CAAFF48" w:tentative="1">
      <w:start w:val="1"/>
      <w:numFmt w:val="bullet"/>
      <w:lvlText w:val=""/>
      <w:lvlJc w:val="left"/>
      <w:pPr>
        <w:tabs>
          <w:tab w:val="num" w:pos="5040"/>
        </w:tabs>
        <w:ind w:left="5040" w:hanging="360"/>
      </w:pPr>
      <w:rPr>
        <w:rFonts w:ascii="Symbol" w:hAnsi="Symbol" w:hint="default"/>
      </w:rPr>
    </w:lvl>
    <w:lvl w:ilvl="7" w:tplc="024C6A7C" w:tentative="1">
      <w:start w:val="1"/>
      <w:numFmt w:val="bullet"/>
      <w:lvlText w:val="o"/>
      <w:lvlJc w:val="left"/>
      <w:pPr>
        <w:tabs>
          <w:tab w:val="num" w:pos="5760"/>
        </w:tabs>
        <w:ind w:left="5760" w:hanging="360"/>
      </w:pPr>
      <w:rPr>
        <w:rFonts w:ascii="Courier New" w:hAnsi="Courier New" w:cs="Courier New" w:hint="default"/>
      </w:rPr>
    </w:lvl>
    <w:lvl w:ilvl="8" w:tplc="9954B7BE" w:tentative="1">
      <w:start w:val="1"/>
      <w:numFmt w:val="bullet"/>
      <w:lvlText w:val=""/>
      <w:lvlJc w:val="left"/>
      <w:pPr>
        <w:tabs>
          <w:tab w:val="num" w:pos="6480"/>
        </w:tabs>
        <w:ind w:left="6480" w:hanging="360"/>
      </w:pPr>
      <w:rPr>
        <w:rFonts w:ascii="Wingdings" w:hAnsi="Wingdings" w:hint="default"/>
      </w:rPr>
    </w:lvl>
  </w:abstractNum>
  <w:abstractNum w:abstractNumId="10">
    <w:nsid w:val="63127371"/>
    <w:multiLevelType w:val="hybridMultilevel"/>
    <w:tmpl w:val="B9906C22"/>
    <w:lvl w:ilvl="0" w:tplc="B1746490">
      <w:start w:val="1"/>
      <w:numFmt w:val="lowerLetter"/>
      <w:pStyle w:val="Titre5"/>
      <w:lvlText w:val="%1)"/>
      <w:lvlJc w:val="left"/>
      <w:pPr>
        <w:ind w:left="1712" w:hanging="360"/>
      </w:pPr>
    </w:lvl>
    <w:lvl w:ilvl="1" w:tplc="040C0019" w:tentative="1">
      <w:start w:val="1"/>
      <w:numFmt w:val="lowerLetter"/>
      <w:lvlText w:val="%2."/>
      <w:lvlJc w:val="left"/>
      <w:pPr>
        <w:ind w:left="2432" w:hanging="360"/>
      </w:pPr>
    </w:lvl>
    <w:lvl w:ilvl="2" w:tplc="040C001B" w:tentative="1">
      <w:start w:val="1"/>
      <w:numFmt w:val="lowerRoman"/>
      <w:lvlText w:val="%3."/>
      <w:lvlJc w:val="right"/>
      <w:pPr>
        <w:ind w:left="3152" w:hanging="180"/>
      </w:pPr>
    </w:lvl>
    <w:lvl w:ilvl="3" w:tplc="040C000F" w:tentative="1">
      <w:start w:val="1"/>
      <w:numFmt w:val="decimal"/>
      <w:lvlText w:val="%4."/>
      <w:lvlJc w:val="left"/>
      <w:pPr>
        <w:ind w:left="3872" w:hanging="360"/>
      </w:pPr>
    </w:lvl>
    <w:lvl w:ilvl="4" w:tplc="040C0019" w:tentative="1">
      <w:start w:val="1"/>
      <w:numFmt w:val="lowerLetter"/>
      <w:lvlText w:val="%5."/>
      <w:lvlJc w:val="left"/>
      <w:pPr>
        <w:ind w:left="4592" w:hanging="360"/>
      </w:pPr>
    </w:lvl>
    <w:lvl w:ilvl="5" w:tplc="040C001B" w:tentative="1">
      <w:start w:val="1"/>
      <w:numFmt w:val="lowerRoman"/>
      <w:lvlText w:val="%6."/>
      <w:lvlJc w:val="right"/>
      <w:pPr>
        <w:ind w:left="5312" w:hanging="180"/>
      </w:pPr>
    </w:lvl>
    <w:lvl w:ilvl="6" w:tplc="040C000F" w:tentative="1">
      <w:start w:val="1"/>
      <w:numFmt w:val="decimal"/>
      <w:lvlText w:val="%7."/>
      <w:lvlJc w:val="left"/>
      <w:pPr>
        <w:ind w:left="6032" w:hanging="360"/>
      </w:pPr>
    </w:lvl>
    <w:lvl w:ilvl="7" w:tplc="040C0019" w:tentative="1">
      <w:start w:val="1"/>
      <w:numFmt w:val="lowerLetter"/>
      <w:lvlText w:val="%8."/>
      <w:lvlJc w:val="left"/>
      <w:pPr>
        <w:ind w:left="6752" w:hanging="360"/>
      </w:pPr>
    </w:lvl>
    <w:lvl w:ilvl="8" w:tplc="040C001B" w:tentative="1">
      <w:start w:val="1"/>
      <w:numFmt w:val="lowerRoman"/>
      <w:lvlText w:val="%9."/>
      <w:lvlJc w:val="right"/>
      <w:pPr>
        <w:ind w:left="7472" w:hanging="180"/>
      </w:pPr>
    </w:lvl>
  </w:abstractNum>
  <w:abstractNum w:abstractNumId="11">
    <w:nsid w:val="79D36523"/>
    <w:multiLevelType w:val="hybridMultilevel"/>
    <w:tmpl w:val="89A4024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abstractNumId w:val="3"/>
  </w:num>
  <w:num w:numId="2">
    <w:abstractNumId w:val="9"/>
  </w:num>
  <w:num w:numId="3">
    <w:abstractNumId w:val="4"/>
  </w:num>
  <w:num w:numId="4">
    <w:abstractNumId w:val="0"/>
  </w:num>
  <w:num w:numId="5">
    <w:abstractNumId w:val="10"/>
  </w:num>
  <w:num w:numId="6">
    <w:abstractNumId w:val="3"/>
  </w:num>
  <w:num w:numId="7">
    <w:abstractNumId w:val="3"/>
    <w:lvlOverride w:ilvl="0">
      <w:startOverride w:val="1"/>
    </w:lvlOverride>
  </w:num>
  <w:num w:numId="8">
    <w:abstractNumId w:val="4"/>
    <w:lvlOverride w:ilvl="0">
      <w:startOverride w:val="1"/>
    </w:lvlOverride>
  </w:num>
  <w:num w:numId="9">
    <w:abstractNumId w:val="3"/>
    <w:lvlOverride w:ilvl="0">
      <w:startOverride w:val="1"/>
    </w:lvlOverride>
  </w:num>
  <w:num w:numId="10">
    <w:abstractNumId w:val="1"/>
  </w:num>
  <w:num w:numId="11">
    <w:abstractNumId w:val="1"/>
  </w:num>
  <w:num w:numId="12">
    <w:abstractNumId w:val="3"/>
  </w:num>
  <w:num w:numId="13">
    <w:abstractNumId w:val="1"/>
  </w:num>
  <w:num w:numId="14">
    <w:abstractNumId w:val="10"/>
  </w:num>
  <w:num w:numId="15">
    <w:abstractNumId w:val="3"/>
  </w:num>
  <w:num w:numId="16">
    <w:abstractNumId w:val="1"/>
  </w:num>
  <w:num w:numId="17">
    <w:abstractNumId w:val="0"/>
  </w:num>
  <w:num w:numId="18">
    <w:abstractNumId w:val="10"/>
  </w:num>
  <w:num w:numId="19">
    <w:abstractNumId w:val="3"/>
  </w:num>
  <w:num w:numId="20">
    <w:abstractNumId w:val="1"/>
  </w:num>
  <w:num w:numId="21">
    <w:abstractNumId w:val="0"/>
  </w:num>
  <w:num w:numId="22">
    <w:abstractNumId w:val="1"/>
  </w:num>
  <w:num w:numId="23">
    <w:abstractNumId w:val="10"/>
  </w:num>
  <w:num w:numId="24">
    <w:abstractNumId w:val="3"/>
  </w:num>
  <w:num w:numId="25">
    <w:abstractNumId w:val="1"/>
  </w:num>
  <w:num w:numId="26">
    <w:abstractNumId w:val="0"/>
  </w:num>
  <w:num w:numId="27">
    <w:abstractNumId w:val="3"/>
  </w:num>
  <w:num w:numId="28">
    <w:abstractNumId w:val="1"/>
  </w:num>
  <w:num w:numId="29">
    <w:abstractNumId w:val="0"/>
  </w:num>
  <w:num w:numId="30">
    <w:abstractNumId w:val="3"/>
  </w:num>
  <w:num w:numId="31">
    <w:abstractNumId w:val="1"/>
  </w:num>
  <w:num w:numId="32">
    <w:abstractNumId w:val="1"/>
  </w:num>
  <w:num w:numId="33">
    <w:abstractNumId w:val="0"/>
  </w:num>
  <w:num w:numId="34">
    <w:abstractNumId w:val="10"/>
  </w:num>
  <w:num w:numId="35">
    <w:abstractNumId w:val="3"/>
  </w:num>
  <w:num w:numId="36">
    <w:abstractNumId w:val="1"/>
  </w:num>
  <w:num w:numId="37">
    <w:abstractNumId w:val="2"/>
  </w:num>
  <w:num w:numId="38">
    <w:abstractNumId w:val="11"/>
  </w:num>
  <w:num w:numId="39">
    <w:abstractNumId w:val="8"/>
  </w:num>
  <w:num w:numId="40">
    <w:abstractNumId w:val="5"/>
  </w:num>
  <w:num w:numId="41">
    <w:abstractNumId w:val="6"/>
  </w:num>
  <w:num w:numId="42">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intFractionalCharacterWidth/>
  <w:activeWritingStyle w:appName="MSWord" w:lang="fr-FR" w:vendorID="9" w:dllVersion="512" w:checkStyle="1"/>
  <w:proofState w:spelling="clean" w:grammar="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ocumentProtection w:edit="readOnly" w:enforcement="0"/>
  <w:defaultTabStop w:val="567"/>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0670"/>
    <w:rsid w:val="00000FB1"/>
    <w:rsid w:val="000020EF"/>
    <w:rsid w:val="00003818"/>
    <w:rsid w:val="000068F5"/>
    <w:rsid w:val="0000767A"/>
    <w:rsid w:val="00010B31"/>
    <w:rsid w:val="0001213E"/>
    <w:rsid w:val="000131FA"/>
    <w:rsid w:val="0001373D"/>
    <w:rsid w:val="00013F50"/>
    <w:rsid w:val="00017B2A"/>
    <w:rsid w:val="00020B3D"/>
    <w:rsid w:val="00021239"/>
    <w:rsid w:val="00022425"/>
    <w:rsid w:val="00022810"/>
    <w:rsid w:val="00023167"/>
    <w:rsid w:val="00023E02"/>
    <w:rsid w:val="00023F26"/>
    <w:rsid w:val="000241BD"/>
    <w:rsid w:val="000242BB"/>
    <w:rsid w:val="00024585"/>
    <w:rsid w:val="00030E35"/>
    <w:rsid w:val="0003115B"/>
    <w:rsid w:val="000341E8"/>
    <w:rsid w:val="00035E86"/>
    <w:rsid w:val="0004131B"/>
    <w:rsid w:val="000440AA"/>
    <w:rsid w:val="00044BCB"/>
    <w:rsid w:val="00044E13"/>
    <w:rsid w:val="00045168"/>
    <w:rsid w:val="00045350"/>
    <w:rsid w:val="00046400"/>
    <w:rsid w:val="00046FFE"/>
    <w:rsid w:val="0004799F"/>
    <w:rsid w:val="00052E74"/>
    <w:rsid w:val="00054D92"/>
    <w:rsid w:val="00054DDF"/>
    <w:rsid w:val="000552AD"/>
    <w:rsid w:val="000562A9"/>
    <w:rsid w:val="0006010E"/>
    <w:rsid w:val="00060C2F"/>
    <w:rsid w:val="00060E82"/>
    <w:rsid w:val="0006134C"/>
    <w:rsid w:val="000621DE"/>
    <w:rsid w:val="000632B8"/>
    <w:rsid w:val="00063786"/>
    <w:rsid w:val="00063EE2"/>
    <w:rsid w:val="0006527B"/>
    <w:rsid w:val="00066FAF"/>
    <w:rsid w:val="000701F2"/>
    <w:rsid w:val="0007118D"/>
    <w:rsid w:val="00071959"/>
    <w:rsid w:val="000732A9"/>
    <w:rsid w:val="0007400A"/>
    <w:rsid w:val="00074E37"/>
    <w:rsid w:val="00076464"/>
    <w:rsid w:val="000765CE"/>
    <w:rsid w:val="00076DE7"/>
    <w:rsid w:val="000805C5"/>
    <w:rsid w:val="00081F12"/>
    <w:rsid w:val="00082634"/>
    <w:rsid w:val="00082B8B"/>
    <w:rsid w:val="000841EB"/>
    <w:rsid w:val="00084C8E"/>
    <w:rsid w:val="000875B9"/>
    <w:rsid w:val="00091B0A"/>
    <w:rsid w:val="00092917"/>
    <w:rsid w:val="00093359"/>
    <w:rsid w:val="000935A0"/>
    <w:rsid w:val="000972E9"/>
    <w:rsid w:val="00097ACE"/>
    <w:rsid w:val="00097D22"/>
    <w:rsid w:val="000A0B8C"/>
    <w:rsid w:val="000A1179"/>
    <w:rsid w:val="000A4186"/>
    <w:rsid w:val="000A4A61"/>
    <w:rsid w:val="000A571A"/>
    <w:rsid w:val="000A6414"/>
    <w:rsid w:val="000A749E"/>
    <w:rsid w:val="000B018A"/>
    <w:rsid w:val="000B066C"/>
    <w:rsid w:val="000B0950"/>
    <w:rsid w:val="000B111F"/>
    <w:rsid w:val="000B2199"/>
    <w:rsid w:val="000B36F7"/>
    <w:rsid w:val="000B4EAC"/>
    <w:rsid w:val="000B58D2"/>
    <w:rsid w:val="000B5B56"/>
    <w:rsid w:val="000C250B"/>
    <w:rsid w:val="000C29DE"/>
    <w:rsid w:val="000C30D4"/>
    <w:rsid w:val="000C3882"/>
    <w:rsid w:val="000C4D93"/>
    <w:rsid w:val="000C5EEE"/>
    <w:rsid w:val="000C693C"/>
    <w:rsid w:val="000C7FF6"/>
    <w:rsid w:val="000D0867"/>
    <w:rsid w:val="000D1E3E"/>
    <w:rsid w:val="000D6597"/>
    <w:rsid w:val="000D772B"/>
    <w:rsid w:val="000E21A4"/>
    <w:rsid w:val="000E24EC"/>
    <w:rsid w:val="000E373D"/>
    <w:rsid w:val="000E4D5A"/>
    <w:rsid w:val="000E60E3"/>
    <w:rsid w:val="000E7994"/>
    <w:rsid w:val="000E7B8C"/>
    <w:rsid w:val="000F10E7"/>
    <w:rsid w:val="000F43D2"/>
    <w:rsid w:val="000F45C3"/>
    <w:rsid w:val="000F4646"/>
    <w:rsid w:val="000F4C18"/>
    <w:rsid w:val="000F5FFE"/>
    <w:rsid w:val="000F6722"/>
    <w:rsid w:val="000F7701"/>
    <w:rsid w:val="001018E8"/>
    <w:rsid w:val="001031EE"/>
    <w:rsid w:val="00103E0D"/>
    <w:rsid w:val="001041C3"/>
    <w:rsid w:val="001065A3"/>
    <w:rsid w:val="00106B55"/>
    <w:rsid w:val="00110BBF"/>
    <w:rsid w:val="00113876"/>
    <w:rsid w:val="0011726D"/>
    <w:rsid w:val="00120907"/>
    <w:rsid w:val="00120C0C"/>
    <w:rsid w:val="0012114C"/>
    <w:rsid w:val="00123A4A"/>
    <w:rsid w:val="001251C2"/>
    <w:rsid w:val="001253FD"/>
    <w:rsid w:val="00126428"/>
    <w:rsid w:val="001300A8"/>
    <w:rsid w:val="0013534D"/>
    <w:rsid w:val="00136EE2"/>
    <w:rsid w:val="001401D4"/>
    <w:rsid w:val="00140552"/>
    <w:rsid w:val="00140B93"/>
    <w:rsid w:val="00141894"/>
    <w:rsid w:val="001424D6"/>
    <w:rsid w:val="00142E7B"/>
    <w:rsid w:val="00145790"/>
    <w:rsid w:val="00146596"/>
    <w:rsid w:val="00147D8D"/>
    <w:rsid w:val="0015059F"/>
    <w:rsid w:val="00151E5F"/>
    <w:rsid w:val="00155F46"/>
    <w:rsid w:val="00156865"/>
    <w:rsid w:val="00156C36"/>
    <w:rsid w:val="001600E4"/>
    <w:rsid w:val="001603F5"/>
    <w:rsid w:val="00162F47"/>
    <w:rsid w:val="001662CB"/>
    <w:rsid w:val="00166CCD"/>
    <w:rsid w:val="00167AF2"/>
    <w:rsid w:val="0017003A"/>
    <w:rsid w:val="00171F1D"/>
    <w:rsid w:val="00174359"/>
    <w:rsid w:val="00174662"/>
    <w:rsid w:val="00176F46"/>
    <w:rsid w:val="0017705F"/>
    <w:rsid w:val="00177F17"/>
    <w:rsid w:val="00180675"/>
    <w:rsid w:val="0018135C"/>
    <w:rsid w:val="00182B4C"/>
    <w:rsid w:val="00182BA9"/>
    <w:rsid w:val="00183603"/>
    <w:rsid w:val="00185A05"/>
    <w:rsid w:val="0018630D"/>
    <w:rsid w:val="001863C7"/>
    <w:rsid w:val="001904DF"/>
    <w:rsid w:val="001914AE"/>
    <w:rsid w:val="0019279F"/>
    <w:rsid w:val="00192949"/>
    <w:rsid w:val="00192B85"/>
    <w:rsid w:val="00192E9C"/>
    <w:rsid w:val="001936DB"/>
    <w:rsid w:val="00194D89"/>
    <w:rsid w:val="0019714F"/>
    <w:rsid w:val="001A13C0"/>
    <w:rsid w:val="001A69C8"/>
    <w:rsid w:val="001B1DF2"/>
    <w:rsid w:val="001B30CA"/>
    <w:rsid w:val="001B32FF"/>
    <w:rsid w:val="001B3447"/>
    <w:rsid w:val="001B44B8"/>
    <w:rsid w:val="001B5C5C"/>
    <w:rsid w:val="001B6338"/>
    <w:rsid w:val="001C00FC"/>
    <w:rsid w:val="001C062C"/>
    <w:rsid w:val="001C0984"/>
    <w:rsid w:val="001C1B5A"/>
    <w:rsid w:val="001C2034"/>
    <w:rsid w:val="001C658F"/>
    <w:rsid w:val="001C7B6F"/>
    <w:rsid w:val="001D0AC6"/>
    <w:rsid w:val="001D0BD9"/>
    <w:rsid w:val="001D53FA"/>
    <w:rsid w:val="001D6B16"/>
    <w:rsid w:val="001E0182"/>
    <w:rsid w:val="001E0F7A"/>
    <w:rsid w:val="001E2788"/>
    <w:rsid w:val="001E496E"/>
    <w:rsid w:val="001E4FF1"/>
    <w:rsid w:val="001E518D"/>
    <w:rsid w:val="001E561D"/>
    <w:rsid w:val="001E7359"/>
    <w:rsid w:val="001F095C"/>
    <w:rsid w:val="001F4383"/>
    <w:rsid w:val="001F4F3D"/>
    <w:rsid w:val="001F5415"/>
    <w:rsid w:val="001F60DE"/>
    <w:rsid w:val="00200654"/>
    <w:rsid w:val="00200AF2"/>
    <w:rsid w:val="002017CF"/>
    <w:rsid w:val="0020413B"/>
    <w:rsid w:val="00204FF9"/>
    <w:rsid w:val="002100BE"/>
    <w:rsid w:val="0021053A"/>
    <w:rsid w:val="0021160F"/>
    <w:rsid w:val="00211938"/>
    <w:rsid w:val="00216BD2"/>
    <w:rsid w:val="0021727C"/>
    <w:rsid w:val="002202AA"/>
    <w:rsid w:val="00220D90"/>
    <w:rsid w:val="00222ACE"/>
    <w:rsid w:val="002261D8"/>
    <w:rsid w:val="00227810"/>
    <w:rsid w:val="0023168D"/>
    <w:rsid w:val="0023756A"/>
    <w:rsid w:val="00237B69"/>
    <w:rsid w:val="0024062B"/>
    <w:rsid w:val="00244379"/>
    <w:rsid w:val="002444C8"/>
    <w:rsid w:val="00245E05"/>
    <w:rsid w:val="0024792D"/>
    <w:rsid w:val="002545EC"/>
    <w:rsid w:val="0025798E"/>
    <w:rsid w:val="00260316"/>
    <w:rsid w:val="002618AC"/>
    <w:rsid w:val="00262239"/>
    <w:rsid w:val="00262D4A"/>
    <w:rsid w:val="0026701B"/>
    <w:rsid w:val="00271A31"/>
    <w:rsid w:val="002750F0"/>
    <w:rsid w:val="002758D5"/>
    <w:rsid w:val="00275DA0"/>
    <w:rsid w:val="0027615D"/>
    <w:rsid w:val="00282C37"/>
    <w:rsid w:val="0028318B"/>
    <w:rsid w:val="0028363C"/>
    <w:rsid w:val="00283FAF"/>
    <w:rsid w:val="0028502D"/>
    <w:rsid w:val="00290831"/>
    <w:rsid w:val="00290F3D"/>
    <w:rsid w:val="00295334"/>
    <w:rsid w:val="002A171C"/>
    <w:rsid w:val="002A22E8"/>
    <w:rsid w:val="002A3146"/>
    <w:rsid w:val="002A5BB3"/>
    <w:rsid w:val="002A6023"/>
    <w:rsid w:val="002B035A"/>
    <w:rsid w:val="002B0DE5"/>
    <w:rsid w:val="002B2779"/>
    <w:rsid w:val="002B2F2A"/>
    <w:rsid w:val="002B34A0"/>
    <w:rsid w:val="002B42F6"/>
    <w:rsid w:val="002B4EEF"/>
    <w:rsid w:val="002B590E"/>
    <w:rsid w:val="002B5AEA"/>
    <w:rsid w:val="002B6787"/>
    <w:rsid w:val="002B6E6E"/>
    <w:rsid w:val="002C171C"/>
    <w:rsid w:val="002C51ED"/>
    <w:rsid w:val="002C6344"/>
    <w:rsid w:val="002D268D"/>
    <w:rsid w:val="002D2912"/>
    <w:rsid w:val="002D2E01"/>
    <w:rsid w:val="002D37C0"/>
    <w:rsid w:val="002D4868"/>
    <w:rsid w:val="002D4D9D"/>
    <w:rsid w:val="002D50AA"/>
    <w:rsid w:val="002D6443"/>
    <w:rsid w:val="002D7C8D"/>
    <w:rsid w:val="002E010D"/>
    <w:rsid w:val="002E0375"/>
    <w:rsid w:val="002E04B4"/>
    <w:rsid w:val="002E778A"/>
    <w:rsid w:val="002F0E06"/>
    <w:rsid w:val="002F19C4"/>
    <w:rsid w:val="002F1DC9"/>
    <w:rsid w:val="002F540F"/>
    <w:rsid w:val="002F6054"/>
    <w:rsid w:val="002F6882"/>
    <w:rsid w:val="002F6C30"/>
    <w:rsid w:val="002F7636"/>
    <w:rsid w:val="00301DD4"/>
    <w:rsid w:val="00301F05"/>
    <w:rsid w:val="00303F8E"/>
    <w:rsid w:val="00306683"/>
    <w:rsid w:val="003069BE"/>
    <w:rsid w:val="0031043B"/>
    <w:rsid w:val="00312F1A"/>
    <w:rsid w:val="00314E3E"/>
    <w:rsid w:val="003153DF"/>
    <w:rsid w:val="003208B7"/>
    <w:rsid w:val="003211C3"/>
    <w:rsid w:val="0032235B"/>
    <w:rsid w:val="00322869"/>
    <w:rsid w:val="00323C13"/>
    <w:rsid w:val="0032693A"/>
    <w:rsid w:val="00326955"/>
    <w:rsid w:val="00331C47"/>
    <w:rsid w:val="00333EBB"/>
    <w:rsid w:val="003411F2"/>
    <w:rsid w:val="00343E8C"/>
    <w:rsid w:val="003447FB"/>
    <w:rsid w:val="003457A8"/>
    <w:rsid w:val="00345B7F"/>
    <w:rsid w:val="00346AC6"/>
    <w:rsid w:val="00347B6B"/>
    <w:rsid w:val="003504EA"/>
    <w:rsid w:val="00350569"/>
    <w:rsid w:val="00351FAE"/>
    <w:rsid w:val="003524E2"/>
    <w:rsid w:val="00352ED0"/>
    <w:rsid w:val="00353C66"/>
    <w:rsid w:val="00353DAE"/>
    <w:rsid w:val="003542BB"/>
    <w:rsid w:val="00354482"/>
    <w:rsid w:val="00355125"/>
    <w:rsid w:val="003565CF"/>
    <w:rsid w:val="0036102D"/>
    <w:rsid w:val="00364B16"/>
    <w:rsid w:val="00365487"/>
    <w:rsid w:val="003673DC"/>
    <w:rsid w:val="00371235"/>
    <w:rsid w:val="003729C2"/>
    <w:rsid w:val="0037520D"/>
    <w:rsid w:val="00376226"/>
    <w:rsid w:val="00376B54"/>
    <w:rsid w:val="00376C39"/>
    <w:rsid w:val="00382F05"/>
    <w:rsid w:val="00383C0E"/>
    <w:rsid w:val="003948ED"/>
    <w:rsid w:val="00395B00"/>
    <w:rsid w:val="003A07BB"/>
    <w:rsid w:val="003A119C"/>
    <w:rsid w:val="003A1FE8"/>
    <w:rsid w:val="003A2AA7"/>
    <w:rsid w:val="003A568F"/>
    <w:rsid w:val="003A5FAB"/>
    <w:rsid w:val="003B0BB1"/>
    <w:rsid w:val="003B0E03"/>
    <w:rsid w:val="003B23F0"/>
    <w:rsid w:val="003B27DA"/>
    <w:rsid w:val="003B372A"/>
    <w:rsid w:val="003B41FE"/>
    <w:rsid w:val="003B4D58"/>
    <w:rsid w:val="003B5A73"/>
    <w:rsid w:val="003B660E"/>
    <w:rsid w:val="003B70B2"/>
    <w:rsid w:val="003C37A9"/>
    <w:rsid w:val="003C3FA0"/>
    <w:rsid w:val="003C5FDE"/>
    <w:rsid w:val="003C62B9"/>
    <w:rsid w:val="003C6359"/>
    <w:rsid w:val="003D0CD7"/>
    <w:rsid w:val="003D1B5C"/>
    <w:rsid w:val="003D2A07"/>
    <w:rsid w:val="003E303C"/>
    <w:rsid w:val="003E5270"/>
    <w:rsid w:val="003E56F0"/>
    <w:rsid w:val="003E56FC"/>
    <w:rsid w:val="003E74D8"/>
    <w:rsid w:val="003F0695"/>
    <w:rsid w:val="003F0CF1"/>
    <w:rsid w:val="003F1526"/>
    <w:rsid w:val="003F16EF"/>
    <w:rsid w:val="003F1949"/>
    <w:rsid w:val="003F1CE7"/>
    <w:rsid w:val="003F5728"/>
    <w:rsid w:val="003F7A9B"/>
    <w:rsid w:val="00400AA0"/>
    <w:rsid w:val="00401A5D"/>
    <w:rsid w:val="00401B11"/>
    <w:rsid w:val="00401B97"/>
    <w:rsid w:val="0040293B"/>
    <w:rsid w:val="00403C45"/>
    <w:rsid w:val="004061B4"/>
    <w:rsid w:val="00406C78"/>
    <w:rsid w:val="004120C5"/>
    <w:rsid w:val="00412641"/>
    <w:rsid w:val="004126D1"/>
    <w:rsid w:val="004140CE"/>
    <w:rsid w:val="00414DC5"/>
    <w:rsid w:val="004172D1"/>
    <w:rsid w:val="00417970"/>
    <w:rsid w:val="0042000E"/>
    <w:rsid w:val="00421AAB"/>
    <w:rsid w:val="004244EC"/>
    <w:rsid w:val="0042490F"/>
    <w:rsid w:val="004253B9"/>
    <w:rsid w:val="004262A7"/>
    <w:rsid w:val="004279F9"/>
    <w:rsid w:val="00430113"/>
    <w:rsid w:val="00433F62"/>
    <w:rsid w:val="004414A6"/>
    <w:rsid w:val="00441531"/>
    <w:rsid w:val="0044249A"/>
    <w:rsid w:val="00444781"/>
    <w:rsid w:val="00447264"/>
    <w:rsid w:val="004475E7"/>
    <w:rsid w:val="0045026D"/>
    <w:rsid w:val="00453D40"/>
    <w:rsid w:val="004554E6"/>
    <w:rsid w:val="004562C9"/>
    <w:rsid w:val="004565F1"/>
    <w:rsid w:val="00462552"/>
    <w:rsid w:val="0046510C"/>
    <w:rsid w:val="0046733E"/>
    <w:rsid w:val="00467C77"/>
    <w:rsid w:val="00470D99"/>
    <w:rsid w:val="004720CB"/>
    <w:rsid w:val="0047375C"/>
    <w:rsid w:val="00473E54"/>
    <w:rsid w:val="00474234"/>
    <w:rsid w:val="00474951"/>
    <w:rsid w:val="004751DB"/>
    <w:rsid w:val="00476B0F"/>
    <w:rsid w:val="00477B27"/>
    <w:rsid w:val="00481E2D"/>
    <w:rsid w:val="00484A17"/>
    <w:rsid w:val="00484FCE"/>
    <w:rsid w:val="0049186C"/>
    <w:rsid w:val="004954BA"/>
    <w:rsid w:val="00495E96"/>
    <w:rsid w:val="00496806"/>
    <w:rsid w:val="00496845"/>
    <w:rsid w:val="00496938"/>
    <w:rsid w:val="004A12B4"/>
    <w:rsid w:val="004A1AF4"/>
    <w:rsid w:val="004A23EA"/>
    <w:rsid w:val="004A588A"/>
    <w:rsid w:val="004B1152"/>
    <w:rsid w:val="004B1864"/>
    <w:rsid w:val="004B2CD4"/>
    <w:rsid w:val="004B3EF6"/>
    <w:rsid w:val="004B63E6"/>
    <w:rsid w:val="004B6F3F"/>
    <w:rsid w:val="004C100E"/>
    <w:rsid w:val="004C3DA0"/>
    <w:rsid w:val="004C45EB"/>
    <w:rsid w:val="004C757D"/>
    <w:rsid w:val="004C7B0D"/>
    <w:rsid w:val="004D09A2"/>
    <w:rsid w:val="004D29A4"/>
    <w:rsid w:val="004D2D1D"/>
    <w:rsid w:val="004D3115"/>
    <w:rsid w:val="004D79AB"/>
    <w:rsid w:val="004E153C"/>
    <w:rsid w:val="004E1B9E"/>
    <w:rsid w:val="004E4772"/>
    <w:rsid w:val="004E4F71"/>
    <w:rsid w:val="004E61F2"/>
    <w:rsid w:val="004E676C"/>
    <w:rsid w:val="004F00C9"/>
    <w:rsid w:val="004F1B9D"/>
    <w:rsid w:val="004F3CE2"/>
    <w:rsid w:val="00500596"/>
    <w:rsid w:val="0050211D"/>
    <w:rsid w:val="00502FA2"/>
    <w:rsid w:val="0050404C"/>
    <w:rsid w:val="00504217"/>
    <w:rsid w:val="0050657C"/>
    <w:rsid w:val="005070A1"/>
    <w:rsid w:val="00507C45"/>
    <w:rsid w:val="00510634"/>
    <w:rsid w:val="005108F9"/>
    <w:rsid w:val="005135C2"/>
    <w:rsid w:val="00513C59"/>
    <w:rsid w:val="00515F88"/>
    <w:rsid w:val="00516B68"/>
    <w:rsid w:val="00516D4C"/>
    <w:rsid w:val="00517769"/>
    <w:rsid w:val="00522AA0"/>
    <w:rsid w:val="005234FB"/>
    <w:rsid w:val="00525B85"/>
    <w:rsid w:val="00526831"/>
    <w:rsid w:val="00526D7E"/>
    <w:rsid w:val="00526D81"/>
    <w:rsid w:val="00527827"/>
    <w:rsid w:val="005320E1"/>
    <w:rsid w:val="00532E3A"/>
    <w:rsid w:val="005333E6"/>
    <w:rsid w:val="005347AA"/>
    <w:rsid w:val="00535A2B"/>
    <w:rsid w:val="00536DA8"/>
    <w:rsid w:val="005402B9"/>
    <w:rsid w:val="00540C54"/>
    <w:rsid w:val="0054169C"/>
    <w:rsid w:val="00541B55"/>
    <w:rsid w:val="005428FC"/>
    <w:rsid w:val="00543CC9"/>
    <w:rsid w:val="0054466F"/>
    <w:rsid w:val="005469CE"/>
    <w:rsid w:val="00547343"/>
    <w:rsid w:val="00547D86"/>
    <w:rsid w:val="00550183"/>
    <w:rsid w:val="005503C0"/>
    <w:rsid w:val="005510D2"/>
    <w:rsid w:val="00551571"/>
    <w:rsid w:val="00553541"/>
    <w:rsid w:val="00555247"/>
    <w:rsid w:val="005575CA"/>
    <w:rsid w:val="00564F05"/>
    <w:rsid w:val="005664A3"/>
    <w:rsid w:val="0057132C"/>
    <w:rsid w:val="00571AB3"/>
    <w:rsid w:val="00571B62"/>
    <w:rsid w:val="00573071"/>
    <w:rsid w:val="00573FDD"/>
    <w:rsid w:val="00574307"/>
    <w:rsid w:val="00575972"/>
    <w:rsid w:val="00575FAF"/>
    <w:rsid w:val="00577EE1"/>
    <w:rsid w:val="005809EB"/>
    <w:rsid w:val="005828C8"/>
    <w:rsid w:val="0058386C"/>
    <w:rsid w:val="00584704"/>
    <w:rsid w:val="005850A0"/>
    <w:rsid w:val="00585432"/>
    <w:rsid w:val="00586B3A"/>
    <w:rsid w:val="00590325"/>
    <w:rsid w:val="00591126"/>
    <w:rsid w:val="0059285F"/>
    <w:rsid w:val="0059323E"/>
    <w:rsid w:val="00593D51"/>
    <w:rsid w:val="005975E8"/>
    <w:rsid w:val="005A1950"/>
    <w:rsid w:val="005A1993"/>
    <w:rsid w:val="005A3523"/>
    <w:rsid w:val="005A5961"/>
    <w:rsid w:val="005B0532"/>
    <w:rsid w:val="005B2D2D"/>
    <w:rsid w:val="005B3B71"/>
    <w:rsid w:val="005B441F"/>
    <w:rsid w:val="005B528A"/>
    <w:rsid w:val="005B6644"/>
    <w:rsid w:val="005B6E2A"/>
    <w:rsid w:val="005B6FC1"/>
    <w:rsid w:val="005C0AE0"/>
    <w:rsid w:val="005C1A85"/>
    <w:rsid w:val="005C1EDE"/>
    <w:rsid w:val="005C6FFC"/>
    <w:rsid w:val="005D0288"/>
    <w:rsid w:val="005D1280"/>
    <w:rsid w:val="005D19A9"/>
    <w:rsid w:val="005D26F5"/>
    <w:rsid w:val="005D57BB"/>
    <w:rsid w:val="005D711C"/>
    <w:rsid w:val="005D773B"/>
    <w:rsid w:val="005E1D93"/>
    <w:rsid w:val="005E3685"/>
    <w:rsid w:val="005E567C"/>
    <w:rsid w:val="005F05C3"/>
    <w:rsid w:val="005F1256"/>
    <w:rsid w:val="005F4CEB"/>
    <w:rsid w:val="005F7A03"/>
    <w:rsid w:val="00600B03"/>
    <w:rsid w:val="00600D54"/>
    <w:rsid w:val="006012C9"/>
    <w:rsid w:val="00604172"/>
    <w:rsid w:val="006052AE"/>
    <w:rsid w:val="0060709B"/>
    <w:rsid w:val="006073A0"/>
    <w:rsid w:val="0060778D"/>
    <w:rsid w:val="006119EB"/>
    <w:rsid w:val="00612DF7"/>
    <w:rsid w:val="0061356D"/>
    <w:rsid w:val="00613626"/>
    <w:rsid w:val="006142EC"/>
    <w:rsid w:val="006146E4"/>
    <w:rsid w:val="00614DB9"/>
    <w:rsid w:val="0061530E"/>
    <w:rsid w:val="0061653E"/>
    <w:rsid w:val="00620B33"/>
    <w:rsid w:val="00620D41"/>
    <w:rsid w:val="0062339E"/>
    <w:rsid w:val="00623630"/>
    <w:rsid w:val="00625328"/>
    <w:rsid w:val="006258D2"/>
    <w:rsid w:val="00625BC7"/>
    <w:rsid w:val="00626A30"/>
    <w:rsid w:val="006317AD"/>
    <w:rsid w:val="00631F45"/>
    <w:rsid w:val="00635CF9"/>
    <w:rsid w:val="00635E49"/>
    <w:rsid w:val="006364D4"/>
    <w:rsid w:val="00641D49"/>
    <w:rsid w:val="00642342"/>
    <w:rsid w:val="006443F7"/>
    <w:rsid w:val="00644ED8"/>
    <w:rsid w:val="0064628F"/>
    <w:rsid w:val="00651B4B"/>
    <w:rsid w:val="00653FC5"/>
    <w:rsid w:val="00654197"/>
    <w:rsid w:val="00654539"/>
    <w:rsid w:val="00655B16"/>
    <w:rsid w:val="00655D74"/>
    <w:rsid w:val="0065650C"/>
    <w:rsid w:val="00657247"/>
    <w:rsid w:val="006600C3"/>
    <w:rsid w:val="00661A38"/>
    <w:rsid w:val="00662DB4"/>
    <w:rsid w:val="0066319C"/>
    <w:rsid w:val="006640B4"/>
    <w:rsid w:val="00666A23"/>
    <w:rsid w:val="00667425"/>
    <w:rsid w:val="006704DF"/>
    <w:rsid w:val="006729CD"/>
    <w:rsid w:val="00675900"/>
    <w:rsid w:val="0067716C"/>
    <w:rsid w:val="00686C08"/>
    <w:rsid w:val="0069070F"/>
    <w:rsid w:val="00693044"/>
    <w:rsid w:val="006A025A"/>
    <w:rsid w:val="006A193E"/>
    <w:rsid w:val="006A66B4"/>
    <w:rsid w:val="006B0AA7"/>
    <w:rsid w:val="006B16E8"/>
    <w:rsid w:val="006B2519"/>
    <w:rsid w:val="006B374E"/>
    <w:rsid w:val="006B5667"/>
    <w:rsid w:val="006B61B7"/>
    <w:rsid w:val="006C0A11"/>
    <w:rsid w:val="006C182A"/>
    <w:rsid w:val="006C2E00"/>
    <w:rsid w:val="006C43AD"/>
    <w:rsid w:val="006C4A7B"/>
    <w:rsid w:val="006C5AA6"/>
    <w:rsid w:val="006C627B"/>
    <w:rsid w:val="006D0E9D"/>
    <w:rsid w:val="006D140F"/>
    <w:rsid w:val="006D2C9D"/>
    <w:rsid w:val="006D770A"/>
    <w:rsid w:val="006E7A58"/>
    <w:rsid w:val="006F0465"/>
    <w:rsid w:val="006F1987"/>
    <w:rsid w:val="006F4491"/>
    <w:rsid w:val="006F597E"/>
    <w:rsid w:val="007029C4"/>
    <w:rsid w:val="007049D2"/>
    <w:rsid w:val="00706A4F"/>
    <w:rsid w:val="00706C95"/>
    <w:rsid w:val="00710B73"/>
    <w:rsid w:val="00714616"/>
    <w:rsid w:val="00716A9A"/>
    <w:rsid w:val="0071705B"/>
    <w:rsid w:val="00717103"/>
    <w:rsid w:val="00722BE1"/>
    <w:rsid w:val="0072763F"/>
    <w:rsid w:val="0073296B"/>
    <w:rsid w:val="00733A26"/>
    <w:rsid w:val="00734C54"/>
    <w:rsid w:val="00737672"/>
    <w:rsid w:val="007377F9"/>
    <w:rsid w:val="00741759"/>
    <w:rsid w:val="00744E2E"/>
    <w:rsid w:val="00744F15"/>
    <w:rsid w:val="0074501A"/>
    <w:rsid w:val="00746F63"/>
    <w:rsid w:val="00750252"/>
    <w:rsid w:val="007510F8"/>
    <w:rsid w:val="0075266C"/>
    <w:rsid w:val="00753D67"/>
    <w:rsid w:val="0075771D"/>
    <w:rsid w:val="00760EFE"/>
    <w:rsid w:val="00760F5B"/>
    <w:rsid w:val="00761150"/>
    <w:rsid w:val="0076187D"/>
    <w:rsid w:val="007634E0"/>
    <w:rsid w:val="0076512F"/>
    <w:rsid w:val="00771805"/>
    <w:rsid w:val="007748CC"/>
    <w:rsid w:val="00774A91"/>
    <w:rsid w:val="00775945"/>
    <w:rsid w:val="00780A02"/>
    <w:rsid w:val="00781364"/>
    <w:rsid w:val="00783947"/>
    <w:rsid w:val="00785570"/>
    <w:rsid w:val="00786318"/>
    <w:rsid w:val="00786914"/>
    <w:rsid w:val="0079335E"/>
    <w:rsid w:val="007941FC"/>
    <w:rsid w:val="00794325"/>
    <w:rsid w:val="00794E4C"/>
    <w:rsid w:val="00794EA3"/>
    <w:rsid w:val="00796392"/>
    <w:rsid w:val="00796622"/>
    <w:rsid w:val="0079696E"/>
    <w:rsid w:val="007973A7"/>
    <w:rsid w:val="007A0425"/>
    <w:rsid w:val="007A1D2C"/>
    <w:rsid w:val="007A3BBB"/>
    <w:rsid w:val="007A4A2D"/>
    <w:rsid w:val="007A7335"/>
    <w:rsid w:val="007A7FBE"/>
    <w:rsid w:val="007B2302"/>
    <w:rsid w:val="007B2C6D"/>
    <w:rsid w:val="007B2EB0"/>
    <w:rsid w:val="007B3C53"/>
    <w:rsid w:val="007B3EDC"/>
    <w:rsid w:val="007B4197"/>
    <w:rsid w:val="007B51FC"/>
    <w:rsid w:val="007C134D"/>
    <w:rsid w:val="007C1745"/>
    <w:rsid w:val="007C1771"/>
    <w:rsid w:val="007C2652"/>
    <w:rsid w:val="007C3EE9"/>
    <w:rsid w:val="007C4321"/>
    <w:rsid w:val="007C4FEB"/>
    <w:rsid w:val="007C5C6F"/>
    <w:rsid w:val="007C6A3C"/>
    <w:rsid w:val="007D0646"/>
    <w:rsid w:val="007D0670"/>
    <w:rsid w:val="007D2D59"/>
    <w:rsid w:val="007D4820"/>
    <w:rsid w:val="007E0F9D"/>
    <w:rsid w:val="007E1013"/>
    <w:rsid w:val="007E2FEB"/>
    <w:rsid w:val="007E4885"/>
    <w:rsid w:val="007F0D61"/>
    <w:rsid w:val="007F10BC"/>
    <w:rsid w:val="007F1CE1"/>
    <w:rsid w:val="007F2B9E"/>
    <w:rsid w:val="007F3DB0"/>
    <w:rsid w:val="007F40EA"/>
    <w:rsid w:val="007F566F"/>
    <w:rsid w:val="007F5B8C"/>
    <w:rsid w:val="007F5D23"/>
    <w:rsid w:val="007F6C02"/>
    <w:rsid w:val="007F7C90"/>
    <w:rsid w:val="008038BD"/>
    <w:rsid w:val="00807346"/>
    <w:rsid w:val="0081715C"/>
    <w:rsid w:val="00817BAA"/>
    <w:rsid w:val="0082167A"/>
    <w:rsid w:val="00821A5E"/>
    <w:rsid w:val="00822C37"/>
    <w:rsid w:val="00822D7F"/>
    <w:rsid w:val="00826309"/>
    <w:rsid w:val="008270B4"/>
    <w:rsid w:val="008304E2"/>
    <w:rsid w:val="00831927"/>
    <w:rsid w:val="00833D60"/>
    <w:rsid w:val="00834268"/>
    <w:rsid w:val="00834470"/>
    <w:rsid w:val="00835C4C"/>
    <w:rsid w:val="008370F0"/>
    <w:rsid w:val="008428BD"/>
    <w:rsid w:val="00843CDA"/>
    <w:rsid w:val="0084636C"/>
    <w:rsid w:val="008512CD"/>
    <w:rsid w:val="00852771"/>
    <w:rsid w:val="00854416"/>
    <w:rsid w:val="0085537B"/>
    <w:rsid w:val="0086669F"/>
    <w:rsid w:val="008666B6"/>
    <w:rsid w:val="00870166"/>
    <w:rsid w:val="00873354"/>
    <w:rsid w:val="0087389A"/>
    <w:rsid w:val="00873C3B"/>
    <w:rsid w:val="008776FA"/>
    <w:rsid w:val="00880778"/>
    <w:rsid w:val="00880B3A"/>
    <w:rsid w:val="00880D71"/>
    <w:rsid w:val="0088138C"/>
    <w:rsid w:val="0088365B"/>
    <w:rsid w:val="00883F6C"/>
    <w:rsid w:val="00884EF0"/>
    <w:rsid w:val="008873D8"/>
    <w:rsid w:val="0089089D"/>
    <w:rsid w:val="00892696"/>
    <w:rsid w:val="00894B4B"/>
    <w:rsid w:val="00894D78"/>
    <w:rsid w:val="00897917"/>
    <w:rsid w:val="008A1F31"/>
    <w:rsid w:val="008A2F2D"/>
    <w:rsid w:val="008A3ECA"/>
    <w:rsid w:val="008A4AA1"/>
    <w:rsid w:val="008A581A"/>
    <w:rsid w:val="008A58C8"/>
    <w:rsid w:val="008B023E"/>
    <w:rsid w:val="008B17D7"/>
    <w:rsid w:val="008B4370"/>
    <w:rsid w:val="008B582E"/>
    <w:rsid w:val="008B5E18"/>
    <w:rsid w:val="008B7F09"/>
    <w:rsid w:val="008C017F"/>
    <w:rsid w:val="008C0574"/>
    <w:rsid w:val="008D033F"/>
    <w:rsid w:val="008E0305"/>
    <w:rsid w:val="008E0737"/>
    <w:rsid w:val="008E0824"/>
    <w:rsid w:val="008E2670"/>
    <w:rsid w:val="008E443B"/>
    <w:rsid w:val="008E49A8"/>
    <w:rsid w:val="008E68CE"/>
    <w:rsid w:val="008E6A27"/>
    <w:rsid w:val="008F0190"/>
    <w:rsid w:val="008F07F3"/>
    <w:rsid w:val="008F4B57"/>
    <w:rsid w:val="009007EE"/>
    <w:rsid w:val="00903E8F"/>
    <w:rsid w:val="009040F5"/>
    <w:rsid w:val="00905433"/>
    <w:rsid w:val="00905F70"/>
    <w:rsid w:val="0090755F"/>
    <w:rsid w:val="00907745"/>
    <w:rsid w:val="0091175C"/>
    <w:rsid w:val="00915777"/>
    <w:rsid w:val="009178C3"/>
    <w:rsid w:val="009221BC"/>
    <w:rsid w:val="0092388E"/>
    <w:rsid w:val="00924609"/>
    <w:rsid w:val="00926348"/>
    <w:rsid w:val="009317AA"/>
    <w:rsid w:val="009323E3"/>
    <w:rsid w:val="00932E2E"/>
    <w:rsid w:val="00933282"/>
    <w:rsid w:val="00937C95"/>
    <w:rsid w:val="00940018"/>
    <w:rsid w:val="00940B5A"/>
    <w:rsid w:val="0094226E"/>
    <w:rsid w:val="009452F4"/>
    <w:rsid w:val="00945B63"/>
    <w:rsid w:val="0095060E"/>
    <w:rsid w:val="00954207"/>
    <w:rsid w:val="00954B35"/>
    <w:rsid w:val="0095560C"/>
    <w:rsid w:val="00956900"/>
    <w:rsid w:val="00957266"/>
    <w:rsid w:val="0096111F"/>
    <w:rsid w:val="00973146"/>
    <w:rsid w:val="00977207"/>
    <w:rsid w:val="00980221"/>
    <w:rsid w:val="009812F4"/>
    <w:rsid w:val="0098256B"/>
    <w:rsid w:val="00982E4C"/>
    <w:rsid w:val="009831E1"/>
    <w:rsid w:val="00985345"/>
    <w:rsid w:val="00987425"/>
    <w:rsid w:val="0099070B"/>
    <w:rsid w:val="00992126"/>
    <w:rsid w:val="00992C54"/>
    <w:rsid w:val="00995633"/>
    <w:rsid w:val="00997755"/>
    <w:rsid w:val="009A2127"/>
    <w:rsid w:val="009A28D6"/>
    <w:rsid w:val="009A3E40"/>
    <w:rsid w:val="009A3F34"/>
    <w:rsid w:val="009A4CFE"/>
    <w:rsid w:val="009A55E6"/>
    <w:rsid w:val="009A5F62"/>
    <w:rsid w:val="009A6192"/>
    <w:rsid w:val="009A6CA3"/>
    <w:rsid w:val="009A765D"/>
    <w:rsid w:val="009A79B4"/>
    <w:rsid w:val="009B04C7"/>
    <w:rsid w:val="009B1E2E"/>
    <w:rsid w:val="009B5BF0"/>
    <w:rsid w:val="009C2939"/>
    <w:rsid w:val="009C363E"/>
    <w:rsid w:val="009C393A"/>
    <w:rsid w:val="009C6206"/>
    <w:rsid w:val="009C7147"/>
    <w:rsid w:val="009C71A0"/>
    <w:rsid w:val="009C73CB"/>
    <w:rsid w:val="009C7AA4"/>
    <w:rsid w:val="009D2C00"/>
    <w:rsid w:val="009D3B8D"/>
    <w:rsid w:val="009D45FC"/>
    <w:rsid w:val="009D5497"/>
    <w:rsid w:val="009D590F"/>
    <w:rsid w:val="009D66A9"/>
    <w:rsid w:val="009E04A3"/>
    <w:rsid w:val="009E2C4B"/>
    <w:rsid w:val="009E7127"/>
    <w:rsid w:val="009F056C"/>
    <w:rsid w:val="009F17D3"/>
    <w:rsid w:val="009F1895"/>
    <w:rsid w:val="009F2F14"/>
    <w:rsid w:val="009F4D4A"/>
    <w:rsid w:val="009F5208"/>
    <w:rsid w:val="009F5348"/>
    <w:rsid w:val="009F58CD"/>
    <w:rsid w:val="00A00050"/>
    <w:rsid w:val="00A0167E"/>
    <w:rsid w:val="00A0181B"/>
    <w:rsid w:val="00A0280F"/>
    <w:rsid w:val="00A03F64"/>
    <w:rsid w:val="00A0556A"/>
    <w:rsid w:val="00A0648A"/>
    <w:rsid w:val="00A065E4"/>
    <w:rsid w:val="00A06B94"/>
    <w:rsid w:val="00A07B0F"/>
    <w:rsid w:val="00A10ABC"/>
    <w:rsid w:val="00A11079"/>
    <w:rsid w:val="00A11314"/>
    <w:rsid w:val="00A113C2"/>
    <w:rsid w:val="00A1195F"/>
    <w:rsid w:val="00A12AA0"/>
    <w:rsid w:val="00A1386D"/>
    <w:rsid w:val="00A14442"/>
    <w:rsid w:val="00A14864"/>
    <w:rsid w:val="00A15BA6"/>
    <w:rsid w:val="00A1634E"/>
    <w:rsid w:val="00A16735"/>
    <w:rsid w:val="00A22B1F"/>
    <w:rsid w:val="00A2319A"/>
    <w:rsid w:val="00A24555"/>
    <w:rsid w:val="00A27755"/>
    <w:rsid w:val="00A322A2"/>
    <w:rsid w:val="00A322E4"/>
    <w:rsid w:val="00A327D0"/>
    <w:rsid w:val="00A34963"/>
    <w:rsid w:val="00A40344"/>
    <w:rsid w:val="00A41730"/>
    <w:rsid w:val="00A442EA"/>
    <w:rsid w:val="00A4629C"/>
    <w:rsid w:val="00A47590"/>
    <w:rsid w:val="00A50F59"/>
    <w:rsid w:val="00A51631"/>
    <w:rsid w:val="00A52E09"/>
    <w:rsid w:val="00A5472E"/>
    <w:rsid w:val="00A572CB"/>
    <w:rsid w:val="00A575A0"/>
    <w:rsid w:val="00A601C2"/>
    <w:rsid w:val="00A6164A"/>
    <w:rsid w:val="00A62448"/>
    <w:rsid w:val="00A624E7"/>
    <w:rsid w:val="00A62854"/>
    <w:rsid w:val="00A62B35"/>
    <w:rsid w:val="00A63ACF"/>
    <w:rsid w:val="00A647D5"/>
    <w:rsid w:val="00A6493E"/>
    <w:rsid w:val="00A661AD"/>
    <w:rsid w:val="00A67A0B"/>
    <w:rsid w:val="00A70717"/>
    <w:rsid w:val="00A70B8B"/>
    <w:rsid w:val="00A71C4E"/>
    <w:rsid w:val="00A74778"/>
    <w:rsid w:val="00A74D12"/>
    <w:rsid w:val="00A771B1"/>
    <w:rsid w:val="00A77F0B"/>
    <w:rsid w:val="00A80B83"/>
    <w:rsid w:val="00A81F34"/>
    <w:rsid w:val="00A82362"/>
    <w:rsid w:val="00A827EE"/>
    <w:rsid w:val="00A82956"/>
    <w:rsid w:val="00A85A59"/>
    <w:rsid w:val="00A86146"/>
    <w:rsid w:val="00A866FF"/>
    <w:rsid w:val="00A868A3"/>
    <w:rsid w:val="00A87CF5"/>
    <w:rsid w:val="00A91FFC"/>
    <w:rsid w:val="00A94A01"/>
    <w:rsid w:val="00A952FE"/>
    <w:rsid w:val="00A95A26"/>
    <w:rsid w:val="00A96836"/>
    <w:rsid w:val="00A96EFE"/>
    <w:rsid w:val="00A97F65"/>
    <w:rsid w:val="00AA1B18"/>
    <w:rsid w:val="00AA4781"/>
    <w:rsid w:val="00AA4959"/>
    <w:rsid w:val="00AA52CB"/>
    <w:rsid w:val="00AA5E2F"/>
    <w:rsid w:val="00AA7516"/>
    <w:rsid w:val="00AA7EBB"/>
    <w:rsid w:val="00AB0A2F"/>
    <w:rsid w:val="00AB1274"/>
    <w:rsid w:val="00AB1EFD"/>
    <w:rsid w:val="00AB31DA"/>
    <w:rsid w:val="00AB5F86"/>
    <w:rsid w:val="00AB7DC9"/>
    <w:rsid w:val="00AC1372"/>
    <w:rsid w:val="00AC1C53"/>
    <w:rsid w:val="00AC1F99"/>
    <w:rsid w:val="00AC2BEB"/>
    <w:rsid w:val="00AC6AE0"/>
    <w:rsid w:val="00AC6FC7"/>
    <w:rsid w:val="00AC7607"/>
    <w:rsid w:val="00AD33D6"/>
    <w:rsid w:val="00AD6231"/>
    <w:rsid w:val="00AD6849"/>
    <w:rsid w:val="00AD69C6"/>
    <w:rsid w:val="00AD72DA"/>
    <w:rsid w:val="00AD7F72"/>
    <w:rsid w:val="00AE1AB9"/>
    <w:rsid w:val="00AE2972"/>
    <w:rsid w:val="00AE319E"/>
    <w:rsid w:val="00AE4B99"/>
    <w:rsid w:val="00AE5B9A"/>
    <w:rsid w:val="00AE6520"/>
    <w:rsid w:val="00AE66E7"/>
    <w:rsid w:val="00AE6FAC"/>
    <w:rsid w:val="00AE76B5"/>
    <w:rsid w:val="00AE7D47"/>
    <w:rsid w:val="00AF2C2F"/>
    <w:rsid w:val="00AF304E"/>
    <w:rsid w:val="00AF33B5"/>
    <w:rsid w:val="00AF381E"/>
    <w:rsid w:val="00AF3D57"/>
    <w:rsid w:val="00AF401E"/>
    <w:rsid w:val="00AF42F8"/>
    <w:rsid w:val="00AF6828"/>
    <w:rsid w:val="00AF6944"/>
    <w:rsid w:val="00AF6B98"/>
    <w:rsid w:val="00B000DC"/>
    <w:rsid w:val="00B009E6"/>
    <w:rsid w:val="00B00EF6"/>
    <w:rsid w:val="00B01131"/>
    <w:rsid w:val="00B049FF"/>
    <w:rsid w:val="00B04CD1"/>
    <w:rsid w:val="00B073DA"/>
    <w:rsid w:val="00B07889"/>
    <w:rsid w:val="00B10FE3"/>
    <w:rsid w:val="00B1243C"/>
    <w:rsid w:val="00B13931"/>
    <w:rsid w:val="00B147B4"/>
    <w:rsid w:val="00B16E8F"/>
    <w:rsid w:val="00B17501"/>
    <w:rsid w:val="00B175C2"/>
    <w:rsid w:val="00B20BDE"/>
    <w:rsid w:val="00B20F98"/>
    <w:rsid w:val="00B213F3"/>
    <w:rsid w:val="00B226E8"/>
    <w:rsid w:val="00B22EFC"/>
    <w:rsid w:val="00B233BB"/>
    <w:rsid w:val="00B2358D"/>
    <w:rsid w:val="00B239F1"/>
    <w:rsid w:val="00B25021"/>
    <w:rsid w:val="00B3031E"/>
    <w:rsid w:val="00B3462C"/>
    <w:rsid w:val="00B34C1D"/>
    <w:rsid w:val="00B35967"/>
    <w:rsid w:val="00B40403"/>
    <w:rsid w:val="00B40905"/>
    <w:rsid w:val="00B420F6"/>
    <w:rsid w:val="00B425E8"/>
    <w:rsid w:val="00B437C7"/>
    <w:rsid w:val="00B44ADB"/>
    <w:rsid w:val="00B4749D"/>
    <w:rsid w:val="00B50176"/>
    <w:rsid w:val="00B508AF"/>
    <w:rsid w:val="00B5131D"/>
    <w:rsid w:val="00B5283A"/>
    <w:rsid w:val="00B54A2A"/>
    <w:rsid w:val="00B54A71"/>
    <w:rsid w:val="00B5606D"/>
    <w:rsid w:val="00B56449"/>
    <w:rsid w:val="00B565C2"/>
    <w:rsid w:val="00B56996"/>
    <w:rsid w:val="00B56EFE"/>
    <w:rsid w:val="00B61F80"/>
    <w:rsid w:val="00B6473B"/>
    <w:rsid w:val="00B74209"/>
    <w:rsid w:val="00B755E8"/>
    <w:rsid w:val="00B8081A"/>
    <w:rsid w:val="00B83B57"/>
    <w:rsid w:val="00B83C2B"/>
    <w:rsid w:val="00B91A3D"/>
    <w:rsid w:val="00B91BA1"/>
    <w:rsid w:val="00B921F9"/>
    <w:rsid w:val="00B93B91"/>
    <w:rsid w:val="00B95E9D"/>
    <w:rsid w:val="00B97D3F"/>
    <w:rsid w:val="00BA193B"/>
    <w:rsid w:val="00BA4509"/>
    <w:rsid w:val="00BA64D7"/>
    <w:rsid w:val="00BA682E"/>
    <w:rsid w:val="00BA6CAF"/>
    <w:rsid w:val="00BB33F7"/>
    <w:rsid w:val="00BB3F62"/>
    <w:rsid w:val="00BB486C"/>
    <w:rsid w:val="00BB5871"/>
    <w:rsid w:val="00BB7088"/>
    <w:rsid w:val="00BB7FDB"/>
    <w:rsid w:val="00BC0E6C"/>
    <w:rsid w:val="00BC268D"/>
    <w:rsid w:val="00BC2ACB"/>
    <w:rsid w:val="00BC2EE7"/>
    <w:rsid w:val="00BC37AA"/>
    <w:rsid w:val="00BC4228"/>
    <w:rsid w:val="00BC4895"/>
    <w:rsid w:val="00BC6443"/>
    <w:rsid w:val="00BD19A2"/>
    <w:rsid w:val="00BD2AFC"/>
    <w:rsid w:val="00BD36C2"/>
    <w:rsid w:val="00BD6E3F"/>
    <w:rsid w:val="00BD6F85"/>
    <w:rsid w:val="00BD7B3E"/>
    <w:rsid w:val="00BE31AD"/>
    <w:rsid w:val="00BE4308"/>
    <w:rsid w:val="00BE432D"/>
    <w:rsid w:val="00BE4625"/>
    <w:rsid w:val="00BF0D2C"/>
    <w:rsid w:val="00BF2283"/>
    <w:rsid w:val="00BF4517"/>
    <w:rsid w:val="00BF4968"/>
    <w:rsid w:val="00BF50F8"/>
    <w:rsid w:val="00BF6535"/>
    <w:rsid w:val="00BF6A72"/>
    <w:rsid w:val="00BF7B97"/>
    <w:rsid w:val="00C01BFA"/>
    <w:rsid w:val="00C02308"/>
    <w:rsid w:val="00C048F4"/>
    <w:rsid w:val="00C067ED"/>
    <w:rsid w:val="00C0797F"/>
    <w:rsid w:val="00C110C3"/>
    <w:rsid w:val="00C12EE9"/>
    <w:rsid w:val="00C13AFC"/>
    <w:rsid w:val="00C13F61"/>
    <w:rsid w:val="00C1454A"/>
    <w:rsid w:val="00C14C1F"/>
    <w:rsid w:val="00C17262"/>
    <w:rsid w:val="00C205F4"/>
    <w:rsid w:val="00C21AD5"/>
    <w:rsid w:val="00C22171"/>
    <w:rsid w:val="00C22EC9"/>
    <w:rsid w:val="00C25786"/>
    <w:rsid w:val="00C26FD4"/>
    <w:rsid w:val="00C27891"/>
    <w:rsid w:val="00C279AD"/>
    <w:rsid w:val="00C27DEE"/>
    <w:rsid w:val="00C309AC"/>
    <w:rsid w:val="00C30DB6"/>
    <w:rsid w:val="00C34928"/>
    <w:rsid w:val="00C357F9"/>
    <w:rsid w:val="00C361F9"/>
    <w:rsid w:val="00C3705B"/>
    <w:rsid w:val="00C428DA"/>
    <w:rsid w:val="00C42A55"/>
    <w:rsid w:val="00C43294"/>
    <w:rsid w:val="00C43CAC"/>
    <w:rsid w:val="00C444EF"/>
    <w:rsid w:val="00C45860"/>
    <w:rsid w:val="00C45BE6"/>
    <w:rsid w:val="00C467D1"/>
    <w:rsid w:val="00C46BC2"/>
    <w:rsid w:val="00C46FB1"/>
    <w:rsid w:val="00C4759B"/>
    <w:rsid w:val="00C54A42"/>
    <w:rsid w:val="00C5675F"/>
    <w:rsid w:val="00C60ECB"/>
    <w:rsid w:val="00C6190E"/>
    <w:rsid w:val="00C62058"/>
    <w:rsid w:val="00C6353F"/>
    <w:rsid w:val="00C646E6"/>
    <w:rsid w:val="00C648DE"/>
    <w:rsid w:val="00C659E9"/>
    <w:rsid w:val="00C67CD7"/>
    <w:rsid w:val="00C709C7"/>
    <w:rsid w:val="00C70F23"/>
    <w:rsid w:val="00C71049"/>
    <w:rsid w:val="00C71CA1"/>
    <w:rsid w:val="00C737D4"/>
    <w:rsid w:val="00C75373"/>
    <w:rsid w:val="00C77FF9"/>
    <w:rsid w:val="00C808CF"/>
    <w:rsid w:val="00C80D9C"/>
    <w:rsid w:val="00C81CBD"/>
    <w:rsid w:val="00C8336A"/>
    <w:rsid w:val="00C85BEB"/>
    <w:rsid w:val="00C85C6E"/>
    <w:rsid w:val="00C860E4"/>
    <w:rsid w:val="00C901A5"/>
    <w:rsid w:val="00C90D57"/>
    <w:rsid w:val="00C94232"/>
    <w:rsid w:val="00C973E9"/>
    <w:rsid w:val="00C97710"/>
    <w:rsid w:val="00C978CB"/>
    <w:rsid w:val="00CA195C"/>
    <w:rsid w:val="00CA1CF1"/>
    <w:rsid w:val="00CA1DFD"/>
    <w:rsid w:val="00CA2F83"/>
    <w:rsid w:val="00CA364A"/>
    <w:rsid w:val="00CA5304"/>
    <w:rsid w:val="00CB02CA"/>
    <w:rsid w:val="00CB1C83"/>
    <w:rsid w:val="00CB339C"/>
    <w:rsid w:val="00CB38DC"/>
    <w:rsid w:val="00CB68CC"/>
    <w:rsid w:val="00CB709F"/>
    <w:rsid w:val="00CC0E20"/>
    <w:rsid w:val="00CC16E8"/>
    <w:rsid w:val="00CC2222"/>
    <w:rsid w:val="00CC24A9"/>
    <w:rsid w:val="00CC68FD"/>
    <w:rsid w:val="00CC771B"/>
    <w:rsid w:val="00CD0F70"/>
    <w:rsid w:val="00CD176C"/>
    <w:rsid w:val="00CD26A9"/>
    <w:rsid w:val="00CD65BA"/>
    <w:rsid w:val="00CD65D0"/>
    <w:rsid w:val="00CD6BF0"/>
    <w:rsid w:val="00CD6D10"/>
    <w:rsid w:val="00CD7424"/>
    <w:rsid w:val="00CD7CF7"/>
    <w:rsid w:val="00CE04D9"/>
    <w:rsid w:val="00CE1897"/>
    <w:rsid w:val="00CE484C"/>
    <w:rsid w:val="00CE557F"/>
    <w:rsid w:val="00CE73B3"/>
    <w:rsid w:val="00CF1640"/>
    <w:rsid w:val="00CF2748"/>
    <w:rsid w:val="00CF295D"/>
    <w:rsid w:val="00CF363A"/>
    <w:rsid w:val="00CF3C71"/>
    <w:rsid w:val="00CF50CB"/>
    <w:rsid w:val="00CF7B51"/>
    <w:rsid w:val="00D0171D"/>
    <w:rsid w:val="00D0197A"/>
    <w:rsid w:val="00D031D2"/>
    <w:rsid w:val="00D0506C"/>
    <w:rsid w:val="00D0676F"/>
    <w:rsid w:val="00D1529E"/>
    <w:rsid w:val="00D20406"/>
    <w:rsid w:val="00D2255D"/>
    <w:rsid w:val="00D27191"/>
    <w:rsid w:val="00D302AD"/>
    <w:rsid w:val="00D31456"/>
    <w:rsid w:val="00D32DAF"/>
    <w:rsid w:val="00D330A4"/>
    <w:rsid w:val="00D336F1"/>
    <w:rsid w:val="00D345B2"/>
    <w:rsid w:val="00D34A2F"/>
    <w:rsid w:val="00D355D7"/>
    <w:rsid w:val="00D36D69"/>
    <w:rsid w:val="00D36DBF"/>
    <w:rsid w:val="00D37316"/>
    <w:rsid w:val="00D37B3C"/>
    <w:rsid w:val="00D41A51"/>
    <w:rsid w:val="00D4345A"/>
    <w:rsid w:val="00D460E6"/>
    <w:rsid w:val="00D527F4"/>
    <w:rsid w:val="00D53CE0"/>
    <w:rsid w:val="00D55B54"/>
    <w:rsid w:val="00D56131"/>
    <w:rsid w:val="00D5618E"/>
    <w:rsid w:val="00D566E5"/>
    <w:rsid w:val="00D60CEA"/>
    <w:rsid w:val="00D61A0A"/>
    <w:rsid w:val="00D61B86"/>
    <w:rsid w:val="00D61E7C"/>
    <w:rsid w:val="00D62E32"/>
    <w:rsid w:val="00D649EB"/>
    <w:rsid w:val="00D659C8"/>
    <w:rsid w:val="00D73766"/>
    <w:rsid w:val="00D740B1"/>
    <w:rsid w:val="00D76BFF"/>
    <w:rsid w:val="00D801F8"/>
    <w:rsid w:val="00D81108"/>
    <w:rsid w:val="00D8147E"/>
    <w:rsid w:val="00D835E1"/>
    <w:rsid w:val="00D87265"/>
    <w:rsid w:val="00D8756B"/>
    <w:rsid w:val="00D91892"/>
    <w:rsid w:val="00D91CEA"/>
    <w:rsid w:val="00D92F36"/>
    <w:rsid w:val="00D9310A"/>
    <w:rsid w:val="00D94F5F"/>
    <w:rsid w:val="00D95578"/>
    <w:rsid w:val="00D96F16"/>
    <w:rsid w:val="00D97037"/>
    <w:rsid w:val="00DA057A"/>
    <w:rsid w:val="00DA1F82"/>
    <w:rsid w:val="00DA1FC8"/>
    <w:rsid w:val="00DA30E7"/>
    <w:rsid w:val="00DA519A"/>
    <w:rsid w:val="00DA68F1"/>
    <w:rsid w:val="00DB1887"/>
    <w:rsid w:val="00DB1ED9"/>
    <w:rsid w:val="00DB3772"/>
    <w:rsid w:val="00DB685B"/>
    <w:rsid w:val="00DC2A76"/>
    <w:rsid w:val="00DC3658"/>
    <w:rsid w:val="00DC5124"/>
    <w:rsid w:val="00DC65E8"/>
    <w:rsid w:val="00DC6616"/>
    <w:rsid w:val="00DC6F1E"/>
    <w:rsid w:val="00DC706F"/>
    <w:rsid w:val="00DC7879"/>
    <w:rsid w:val="00DD048B"/>
    <w:rsid w:val="00DD0ADE"/>
    <w:rsid w:val="00DD2133"/>
    <w:rsid w:val="00DD4A3B"/>
    <w:rsid w:val="00DD63C8"/>
    <w:rsid w:val="00DE055C"/>
    <w:rsid w:val="00DE0E35"/>
    <w:rsid w:val="00DE10D5"/>
    <w:rsid w:val="00DE218F"/>
    <w:rsid w:val="00DE2F5A"/>
    <w:rsid w:val="00DE3B4D"/>
    <w:rsid w:val="00DE408F"/>
    <w:rsid w:val="00DE4B0E"/>
    <w:rsid w:val="00DE4FD1"/>
    <w:rsid w:val="00DE6EC7"/>
    <w:rsid w:val="00DF027D"/>
    <w:rsid w:val="00DF173F"/>
    <w:rsid w:val="00DF38A4"/>
    <w:rsid w:val="00DF4D26"/>
    <w:rsid w:val="00DF7CAD"/>
    <w:rsid w:val="00E00418"/>
    <w:rsid w:val="00E0125B"/>
    <w:rsid w:val="00E02B09"/>
    <w:rsid w:val="00E04442"/>
    <w:rsid w:val="00E04FC9"/>
    <w:rsid w:val="00E05886"/>
    <w:rsid w:val="00E07739"/>
    <w:rsid w:val="00E12F52"/>
    <w:rsid w:val="00E148B2"/>
    <w:rsid w:val="00E14C00"/>
    <w:rsid w:val="00E14FE8"/>
    <w:rsid w:val="00E15862"/>
    <w:rsid w:val="00E15F7E"/>
    <w:rsid w:val="00E2005D"/>
    <w:rsid w:val="00E21B0E"/>
    <w:rsid w:val="00E2239A"/>
    <w:rsid w:val="00E23045"/>
    <w:rsid w:val="00E248D7"/>
    <w:rsid w:val="00E24A75"/>
    <w:rsid w:val="00E253FD"/>
    <w:rsid w:val="00E2567E"/>
    <w:rsid w:val="00E25A76"/>
    <w:rsid w:val="00E25AE7"/>
    <w:rsid w:val="00E25DB7"/>
    <w:rsid w:val="00E26E10"/>
    <w:rsid w:val="00E33071"/>
    <w:rsid w:val="00E337EA"/>
    <w:rsid w:val="00E34F2D"/>
    <w:rsid w:val="00E36D4F"/>
    <w:rsid w:val="00E37B56"/>
    <w:rsid w:val="00E40217"/>
    <w:rsid w:val="00E40FA8"/>
    <w:rsid w:val="00E4160C"/>
    <w:rsid w:val="00E41954"/>
    <w:rsid w:val="00E441F6"/>
    <w:rsid w:val="00E447DE"/>
    <w:rsid w:val="00E461EC"/>
    <w:rsid w:val="00E47DB3"/>
    <w:rsid w:val="00E5098C"/>
    <w:rsid w:val="00E514ED"/>
    <w:rsid w:val="00E53389"/>
    <w:rsid w:val="00E53583"/>
    <w:rsid w:val="00E53E73"/>
    <w:rsid w:val="00E5732F"/>
    <w:rsid w:val="00E60719"/>
    <w:rsid w:val="00E6071F"/>
    <w:rsid w:val="00E60D0E"/>
    <w:rsid w:val="00E60E23"/>
    <w:rsid w:val="00E610A1"/>
    <w:rsid w:val="00E61CE3"/>
    <w:rsid w:val="00E63D90"/>
    <w:rsid w:val="00E64523"/>
    <w:rsid w:val="00E64881"/>
    <w:rsid w:val="00E66F62"/>
    <w:rsid w:val="00E67D08"/>
    <w:rsid w:val="00E70E05"/>
    <w:rsid w:val="00E71258"/>
    <w:rsid w:val="00E72C94"/>
    <w:rsid w:val="00E73FE3"/>
    <w:rsid w:val="00E75CA7"/>
    <w:rsid w:val="00E77561"/>
    <w:rsid w:val="00E80F0E"/>
    <w:rsid w:val="00E826DC"/>
    <w:rsid w:val="00E828E2"/>
    <w:rsid w:val="00E83D39"/>
    <w:rsid w:val="00E84B56"/>
    <w:rsid w:val="00E85511"/>
    <w:rsid w:val="00E90249"/>
    <w:rsid w:val="00E91B4A"/>
    <w:rsid w:val="00E92E0E"/>
    <w:rsid w:val="00E945CE"/>
    <w:rsid w:val="00E946F6"/>
    <w:rsid w:val="00E967D3"/>
    <w:rsid w:val="00EA08B4"/>
    <w:rsid w:val="00EA1E7D"/>
    <w:rsid w:val="00EA3126"/>
    <w:rsid w:val="00EA4EA4"/>
    <w:rsid w:val="00EA65DA"/>
    <w:rsid w:val="00EA6862"/>
    <w:rsid w:val="00EA7C8F"/>
    <w:rsid w:val="00EB07DF"/>
    <w:rsid w:val="00EB0951"/>
    <w:rsid w:val="00EB0AA4"/>
    <w:rsid w:val="00EB0BEE"/>
    <w:rsid w:val="00EB2342"/>
    <w:rsid w:val="00EB2419"/>
    <w:rsid w:val="00EB411D"/>
    <w:rsid w:val="00EB41BD"/>
    <w:rsid w:val="00EB4623"/>
    <w:rsid w:val="00EB4625"/>
    <w:rsid w:val="00EB7077"/>
    <w:rsid w:val="00EB7D33"/>
    <w:rsid w:val="00EC013B"/>
    <w:rsid w:val="00EC1184"/>
    <w:rsid w:val="00EC1198"/>
    <w:rsid w:val="00EC2731"/>
    <w:rsid w:val="00EC32DF"/>
    <w:rsid w:val="00EC3E45"/>
    <w:rsid w:val="00EC4515"/>
    <w:rsid w:val="00ED0B0E"/>
    <w:rsid w:val="00ED2063"/>
    <w:rsid w:val="00ED42D5"/>
    <w:rsid w:val="00ED6643"/>
    <w:rsid w:val="00ED7486"/>
    <w:rsid w:val="00ED76B2"/>
    <w:rsid w:val="00EE003F"/>
    <w:rsid w:val="00EE37D7"/>
    <w:rsid w:val="00EE79C0"/>
    <w:rsid w:val="00EE7B6A"/>
    <w:rsid w:val="00EF3BB0"/>
    <w:rsid w:val="00EF43A1"/>
    <w:rsid w:val="00EF5B07"/>
    <w:rsid w:val="00EF6AAB"/>
    <w:rsid w:val="00EF712C"/>
    <w:rsid w:val="00F0082A"/>
    <w:rsid w:val="00F01211"/>
    <w:rsid w:val="00F020E0"/>
    <w:rsid w:val="00F0492B"/>
    <w:rsid w:val="00F0543F"/>
    <w:rsid w:val="00F07179"/>
    <w:rsid w:val="00F10DC8"/>
    <w:rsid w:val="00F1146A"/>
    <w:rsid w:val="00F12127"/>
    <w:rsid w:val="00F12B0E"/>
    <w:rsid w:val="00F13349"/>
    <w:rsid w:val="00F2089C"/>
    <w:rsid w:val="00F22683"/>
    <w:rsid w:val="00F22A14"/>
    <w:rsid w:val="00F22E3F"/>
    <w:rsid w:val="00F244EF"/>
    <w:rsid w:val="00F25787"/>
    <w:rsid w:val="00F25EC7"/>
    <w:rsid w:val="00F30ABD"/>
    <w:rsid w:val="00F31ED0"/>
    <w:rsid w:val="00F3234D"/>
    <w:rsid w:val="00F3236A"/>
    <w:rsid w:val="00F33A57"/>
    <w:rsid w:val="00F33D7D"/>
    <w:rsid w:val="00F34161"/>
    <w:rsid w:val="00F344B8"/>
    <w:rsid w:val="00F34543"/>
    <w:rsid w:val="00F36386"/>
    <w:rsid w:val="00F36EEC"/>
    <w:rsid w:val="00F37CDA"/>
    <w:rsid w:val="00F449D2"/>
    <w:rsid w:val="00F45188"/>
    <w:rsid w:val="00F52848"/>
    <w:rsid w:val="00F52893"/>
    <w:rsid w:val="00F560F4"/>
    <w:rsid w:val="00F60E0B"/>
    <w:rsid w:val="00F61728"/>
    <w:rsid w:val="00F617D7"/>
    <w:rsid w:val="00F6212F"/>
    <w:rsid w:val="00F62872"/>
    <w:rsid w:val="00F64100"/>
    <w:rsid w:val="00F65805"/>
    <w:rsid w:val="00F65ECF"/>
    <w:rsid w:val="00F66C19"/>
    <w:rsid w:val="00F66D23"/>
    <w:rsid w:val="00F66D4F"/>
    <w:rsid w:val="00F675D2"/>
    <w:rsid w:val="00F714C4"/>
    <w:rsid w:val="00F74788"/>
    <w:rsid w:val="00F75304"/>
    <w:rsid w:val="00F76D05"/>
    <w:rsid w:val="00F810D6"/>
    <w:rsid w:val="00F824E5"/>
    <w:rsid w:val="00F83FB7"/>
    <w:rsid w:val="00F84A64"/>
    <w:rsid w:val="00F852E9"/>
    <w:rsid w:val="00F86075"/>
    <w:rsid w:val="00F873C8"/>
    <w:rsid w:val="00F91383"/>
    <w:rsid w:val="00F91D62"/>
    <w:rsid w:val="00F9301B"/>
    <w:rsid w:val="00F95BB5"/>
    <w:rsid w:val="00F96632"/>
    <w:rsid w:val="00FA07EF"/>
    <w:rsid w:val="00FA138C"/>
    <w:rsid w:val="00FA294F"/>
    <w:rsid w:val="00FA377F"/>
    <w:rsid w:val="00FA4C2A"/>
    <w:rsid w:val="00FA5BED"/>
    <w:rsid w:val="00FA733F"/>
    <w:rsid w:val="00FA7B50"/>
    <w:rsid w:val="00FA7D3C"/>
    <w:rsid w:val="00FB0D31"/>
    <w:rsid w:val="00FB183D"/>
    <w:rsid w:val="00FB2F99"/>
    <w:rsid w:val="00FB4601"/>
    <w:rsid w:val="00FB4F9F"/>
    <w:rsid w:val="00FB63F3"/>
    <w:rsid w:val="00FC200C"/>
    <w:rsid w:val="00FC3240"/>
    <w:rsid w:val="00FC77A3"/>
    <w:rsid w:val="00FC7BA0"/>
    <w:rsid w:val="00FD12DB"/>
    <w:rsid w:val="00FD1559"/>
    <w:rsid w:val="00FD3775"/>
    <w:rsid w:val="00FD3E8D"/>
    <w:rsid w:val="00FD3F6C"/>
    <w:rsid w:val="00FE0442"/>
    <w:rsid w:val="00FE2A0F"/>
    <w:rsid w:val="00FE7528"/>
    <w:rsid w:val="00FE7ABA"/>
    <w:rsid w:val="00FF2F3C"/>
    <w:rsid w:val="00FF3572"/>
    <w:rsid w:val="00FF4F84"/>
    <w:rsid w:val="00FF586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Gothic" w:eastAsia="Times New Roman" w:hAnsi="Century Gothic" w:cs="Times New Roman"/>
        <w:sz w:val="18"/>
        <w:szCs w:val="18"/>
        <w:lang w:val="fr-FR" w:eastAsia="fr-FR" w:bidi="ar-SA"/>
      </w:rPr>
    </w:rPrDefault>
    <w:pPrDefault>
      <w:pPr>
        <w:spacing w:line="300" w:lineRule="auto"/>
        <w:jc w:val="both"/>
      </w:pPr>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lsdException w:name="toc 1" w:uiPriority="39"/>
    <w:lsdException w:name="toc 2" w:uiPriority="39"/>
    <w:lsdException w:name="toc 3" w:uiPriority="39"/>
    <w:lsdException w:name="toc 4" w:uiPriority="39"/>
    <w:lsdException w:name="toc 5"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lsdException w:name="Default Paragraph Font" w:uiPriority="1"/>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9812F4"/>
  </w:style>
  <w:style w:type="paragraph" w:styleId="Titre1">
    <w:name w:val="heading 1"/>
    <w:basedOn w:val="Normal"/>
    <w:next w:val="Normal"/>
    <w:link w:val="Titre1Car"/>
    <w:qFormat/>
    <w:rsid w:val="009812F4"/>
    <w:pPr>
      <w:keepNext/>
      <w:keepLines/>
      <w:pBdr>
        <w:bottom w:val="single" w:sz="12" w:space="6" w:color="00AAC8"/>
        <w:between w:val="single" w:sz="6" w:space="0" w:color="auto"/>
      </w:pBdr>
      <w:spacing w:before="100" w:beforeAutospacing="1" w:after="360"/>
      <w:outlineLvl w:val="0"/>
    </w:pPr>
    <w:rPr>
      <w:b/>
      <w:caps/>
      <w:color w:val="00AAC8"/>
      <w:sz w:val="32"/>
      <w:szCs w:val="32"/>
    </w:rPr>
  </w:style>
  <w:style w:type="paragraph" w:styleId="Titre2">
    <w:name w:val="heading 2"/>
    <w:basedOn w:val="Normal"/>
    <w:next w:val="Normal"/>
    <w:link w:val="Titre2Car"/>
    <w:qFormat/>
    <w:rsid w:val="009812F4"/>
    <w:pPr>
      <w:keepNext/>
      <w:pBdr>
        <w:bottom w:val="single" w:sz="4" w:space="3" w:color="00AAC8"/>
        <w:between w:val="single" w:sz="6" w:space="0" w:color="auto"/>
      </w:pBdr>
      <w:spacing w:before="100" w:beforeAutospacing="1" w:after="240"/>
      <w:outlineLvl w:val="1"/>
    </w:pPr>
    <w:rPr>
      <w:b/>
      <w:color w:val="00AAC8"/>
      <w:sz w:val="32"/>
      <w:szCs w:val="32"/>
    </w:rPr>
  </w:style>
  <w:style w:type="paragraph" w:styleId="Titre3">
    <w:name w:val="heading 3"/>
    <w:basedOn w:val="Normal"/>
    <w:next w:val="Normal"/>
    <w:link w:val="Titre3Car"/>
    <w:qFormat/>
    <w:rsid w:val="009812F4"/>
    <w:pPr>
      <w:pBdr>
        <w:bottom w:val="dashed" w:sz="4" w:space="1" w:color="00AAC8"/>
      </w:pBdr>
      <w:spacing w:before="100" w:beforeAutospacing="1" w:after="240"/>
      <w:ind w:left="425" w:hanging="425"/>
      <w:jc w:val="left"/>
      <w:outlineLvl w:val="2"/>
    </w:pPr>
    <w:rPr>
      <w:b/>
      <w:color w:val="00AAC8"/>
      <w:sz w:val="28"/>
      <w:szCs w:val="28"/>
    </w:rPr>
  </w:style>
  <w:style w:type="paragraph" w:styleId="Titre4">
    <w:name w:val="heading 4"/>
    <w:basedOn w:val="Normal"/>
    <w:next w:val="Normal"/>
    <w:link w:val="Titre4Car"/>
    <w:qFormat/>
    <w:rsid w:val="009812F4"/>
    <w:pPr>
      <w:keepNext/>
      <w:keepLines/>
      <w:spacing w:before="100" w:beforeAutospacing="1" w:after="240"/>
      <w:ind w:left="1134" w:hanging="567"/>
      <w:jc w:val="left"/>
      <w:outlineLvl w:val="3"/>
    </w:pPr>
    <w:rPr>
      <w:b/>
      <w:color w:val="00AAC8"/>
      <w:sz w:val="24"/>
      <w:szCs w:val="24"/>
    </w:rPr>
  </w:style>
  <w:style w:type="paragraph" w:styleId="Titre5">
    <w:name w:val="heading 5"/>
    <w:basedOn w:val="Normal"/>
    <w:next w:val="Normal"/>
    <w:link w:val="Titre5Car"/>
    <w:qFormat/>
    <w:rsid w:val="00CA1DFD"/>
    <w:pPr>
      <w:keepNext/>
      <w:keepLines/>
      <w:numPr>
        <w:numId w:val="34"/>
      </w:numPr>
      <w:spacing w:before="100" w:beforeAutospacing="1" w:after="240"/>
      <w:ind w:left="284" w:hanging="284"/>
      <w:jc w:val="left"/>
      <w:outlineLvl w:val="4"/>
    </w:pPr>
    <w:rPr>
      <w:b/>
      <w:color w:val="00AAC8"/>
    </w:rPr>
  </w:style>
  <w:style w:type="paragraph" w:styleId="Titre6">
    <w:name w:val="heading 6"/>
    <w:basedOn w:val="Normal"/>
    <w:next w:val="Normal"/>
    <w:link w:val="Titre6Car"/>
    <w:rsid w:val="009812F4"/>
    <w:pPr>
      <w:spacing w:before="120" w:after="240"/>
      <w:ind w:left="1985" w:hanging="283"/>
      <w:outlineLvl w:val="5"/>
    </w:pPr>
    <w:rPr>
      <w:color w:val="333399"/>
      <w:u w:val="single"/>
    </w:rPr>
  </w:style>
  <w:style w:type="paragraph" w:styleId="Titre7">
    <w:name w:val="heading 7"/>
    <w:basedOn w:val="Normal"/>
    <w:next w:val="Normal"/>
    <w:link w:val="Titre7Car"/>
    <w:rsid w:val="009812F4"/>
    <w:pPr>
      <w:spacing w:before="240" w:after="60"/>
      <w:outlineLvl w:val="6"/>
    </w:pPr>
    <w:rPr>
      <w:szCs w:val="24"/>
    </w:rPr>
  </w:style>
  <w:style w:type="paragraph" w:styleId="Titre8">
    <w:name w:val="heading 8"/>
    <w:basedOn w:val="Normal"/>
    <w:next w:val="Normal"/>
    <w:link w:val="Titre8Car"/>
    <w:rsid w:val="009812F4"/>
    <w:pPr>
      <w:spacing w:before="240" w:after="60"/>
      <w:outlineLvl w:val="7"/>
    </w:pPr>
    <w:rPr>
      <w:i/>
      <w:iCs/>
      <w:szCs w:val="24"/>
    </w:rPr>
  </w:style>
  <w:style w:type="paragraph" w:styleId="Titre9">
    <w:name w:val="heading 9"/>
    <w:basedOn w:val="Normal"/>
    <w:next w:val="Normal"/>
    <w:link w:val="Titre9Car"/>
    <w:rsid w:val="009812F4"/>
    <w:pPr>
      <w:spacing w:before="240" w:after="60"/>
      <w:outlineLvl w:val="8"/>
    </w:pPr>
    <w:rPr>
      <w:rFonts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6">
    <w:name w:val="toc 6"/>
    <w:basedOn w:val="Normal"/>
    <w:next w:val="Normal"/>
    <w:semiHidden/>
    <w:rsid w:val="009812F4"/>
    <w:pPr>
      <w:tabs>
        <w:tab w:val="right" w:pos="7655"/>
      </w:tabs>
      <w:ind w:left="1843" w:right="833" w:hanging="284"/>
    </w:pPr>
    <w:rPr>
      <w:noProof/>
      <w:sz w:val="16"/>
    </w:rPr>
  </w:style>
  <w:style w:type="paragraph" w:styleId="TM5">
    <w:name w:val="toc 5"/>
    <w:basedOn w:val="Normal"/>
    <w:next w:val="Normal"/>
    <w:uiPriority w:val="39"/>
    <w:rsid w:val="009812F4"/>
    <w:pPr>
      <w:tabs>
        <w:tab w:val="right" w:pos="9072"/>
      </w:tabs>
      <w:ind w:left="1276" w:hanging="284"/>
      <w:jc w:val="left"/>
    </w:pPr>
    <w:rPr>
      <w:noProof/>
      <w:sz w:val="16"/>
    </w:rPr>
  </w:style>
  <w:style w:type="paragraph" w:styleId="TM4">
    <w:name w:val="toc 4"/>
    <w:basedOn w:val="Normal"/>
    <w:next w:val="Normal"/>
    <w:uiPriority w:val="39"/>
    <w:rsid w:val="009812F4"/>
    <w:pPr>
      <w:tabs>
        <w:tab w:val="right" w:pos="9072"/>
      </w:tabs>
      <w:ind w:left="992" w:hanging="397"/>
      <w:jc w:val="left"/>
    </w:pPr>
    <w:rPr>
      <w:noProof/>
      <w:szCs w:val="22"/>
    </w:rPr>
  </w:style>
  <w:style w:type="paragraph" w:styleId="TM3">
    <w:name w:val="toc 3"/>
    <w:basedOn w:val="Normal"/>
    <w:next w:val="Normal"/>
    <w:uiPriority w:val="39"/>
    <w:rsid w:val="009812F4"/>
    <w:pPr>
      <w:tabs>
        <w:tab w:val="right" w:pos="9072"/>
      </w:tabs>
      <w:spacing w:before="60"/>
      <w:ind w:left="568" w:hanging="284"/>
      <w:jc w:val="left"/>
    </w:pPr>
    <w:rPr>
      <w:noProof/>
      <w:szCs w:val="24"/>
    </w:rPr>
  </w:style>
  <w:style w:type="paragraph" w:styleId="TM2">
    <w:name w:val="toc 2"/>
    <w:basedOn w:val="Normal"/>
    <w:next w:val="Normal"/>
    <w:uiPriority w:val="39"/>
    <w:rsid w:val="009812F4"/>
    <w:pPr>
      <w:tabs>
        <w:tab w:val="right" w:pos="9072"/>
      </w:tabs>
      <w:spacing w:before="120"/>
      <w:jc w:val="left"/>
    </w:pPr>
    <w:rPr>
      <w:noProof/>
      <w:color w:val="00AAC8"/>
    </w:rPr>
  </w:style>
  <w:style w:type="paragraph" w:styleId="TM1">
    <w:name w:val="toc 1"/>
    <w:basedOn w:val="Normal"/>
    <w:next w:val="Normal"/>
    <w:uiPriority w:val="39"/>
    <w:rsid w:val="009812F4"/>
    <w:pPr>
      <w:tabs>
        <w:tab w:val="right" w:pos="9072"/>
      </w:tabs>
      <w:spacing w:before="240"/>
      <w:jc w:val="left"/>
    </w:pPr>
    <w:rPr>
      <w:b/>
      <w:noProof/>
      <w:color w:val="00AAC8"/>
      <w:sz w:val="24"/>
    </w:rPr>
  </w:style>
  <w:style w:type="paragraph" w:styleId="Pieddepage">
    <w:name w:val="footer"/>
    <w:basedOn w:val="Normal"/>
    <w:link w:val="PieddepageCar"/>
    <w:rsid w:val="009812F4"/>
    <w:pPr>
      <w:pBdr>
        <w:top w:val="dashed" w:sz="4" w:space="12" w:color="808080" w:themeColor="background1" w:themeShade="80"/>
      </w:pBdr>
      <w:tabs>
        <w:tab w:val="center" w:pos="4536"/>
        <w:tab w:val="right" w:pos="9072"/>
      </w:tabs>
    </w:pPr>
    <w:rPr>
      <w:color w:val="808080" w:themeColor="background1" w:themeShade="80"/>
    </w:rPr>
  </w:style>
  <w:style w:type="paragraph" w:styleId="En-tte">
    <w:name w:val="header"/>
    <w:basedOn w:val="Normal"/>
    <w:link w:val="En-tteCar"/>
    <w:rsid w:val="009812F4"/>
    <w:pPr>
      <w:pBdr>
        <w:bottom w:val="dashed" w:sz="4" w:space="12" w:color="808080" w:themeColor="background1" w:themeShade="80"/>
      </w:pBdr>
      <w:tabs>
        <w:tab w:val="center" w:pos="4536"/>
        <w:tab w:val="right" w:pos="9072"/>
      </w:tabs>
    </w:pPr>
    <w:rPr>
      <w:color w:val="808080" w:themeColor="background1" w:themeShade="80"/>
    </w:rPr>
  </w:style>
  <w:style w:type="table" w:styleId="Grilledutableau">
    <w:name w:val="Table Grid"/>
    <w:basedOn w:val="TableauNormal"/>
    <w:rsid w:val="009812F4"/>
    <w:pPr>
      <w:spacing w:before="60" w:after="60"/>
    </w:pPr>
    <w:tblPr>
      <w:tblBorders>
        <w:top w:val="single" w:sz="4" w:space="0" w:color="00AAC8"/>
        <w:left w:val="single" w:sz="4" w:space="0" w:color="00AAC8"/>
        <w:bottom w:val="single" w:sz="4" w:space="0" w:color="00AAC8"/>
        <w:right w:val="single" w:sz="4" w:space="0" w:color="00AAC8"/>
        <w:insideH w:val="single" w:sz="4" w:space="0" w:color="00AAC8"/>
        <w:insideV w:val="single" w:sz="4" w:space="0" w:color="00AAC8"/>
      </w:tblBorders>
    </w:tblPr>
    <w:tcPr>
      <w:vAlign w:val="center"/>
    </w:tcPr>
  </w:style>
  <w:style w:type="paragraph" w:customStyle="1" w:styleId="Encadr">
    <w:name w:val="Encadré"/>
    <w:basedOn w:val="Normal"/>
    <w:rsid w:val="00301F05"/>
    <w:pPr>
      <w:keepNext/>
      <w:shd w:val="clear" w:color="auto" w:fill="CDEAE9"/>
      <w:spacing w:before="120" w:after="120"/>
      <w:jc w:val="center"/>
    </w:pPr>
    <w:rPr>
      <w:szCs w:val="20"/>
    </w:rPr>
  </w:style>
  <w:style w:type="paragraph" w:customStyle="1" w:styleId="R1">
    <w:name w:val="R1"/>
    <w:basedOn w:val="Normal"/>
    <w:qFormat/>
    <w:rsid w:val="004F00C9"/>
    <w:pPr>
      <w:numPr>
        <w:numId w:val="35"/>
      </w:numPr>
      <w:ind w:left="284" w:hanging="284"/>
    </w:pPr>
  </w:style>
  <w:style w:type="paragraph" w:customStyle="1" w:styleId="R2">
    <w:name w:val="R2"/>
    <w:basedOn w:val="R1"/>
    <w:link w:val="R2Car"/>
    <w:qFormat/>
    <w:rsid w:val="00AF304E"/>
    <w:pPr>
      <w:numPr>
        <w:numId w:val="32"/>
      </w:numPr>
      <w:ind w:left="568" w:hanging="284"/>
    </w:pPr>
  </w:style>
  <w:style w:type="paragraph" w:customStyle="1" w:styleId="R3">
    <w:name w:val="R3"/>
    <w:basedOn w:val="R1"/>
    <w:qFormat/>
    <w:rsid w:val="009812F4"/>
    <w:pPr>
      <w:numPr>
        <w:numId w:val="33"/>
      </w:numPr>
    </w:pPr>
  </w:style>
  <w:style w:type="paragraph" w:customStyle="1" w:styleId="Cellule">
    <w:name w:val="Cellule"/>
    <w:basedOn w:val="Normal"/>
    <w:qFormat/>
    <w:rsid w:val="009812F4"/>
    <w:pPr>
      <w:spacing w:before="60" w:after="60"/>
      <w:jc w:val="left"/>
    </w:pPr>
  </w:style>
  <w:style w:type="paragraph" w:customStyle="1" w:styleId="Auteur">
    <w:name w:val="Auteur"/>
    <w:basedOn w:val="Normal"/>
    <w:rsid w:val="009812F4"/>
    <w:pPr>
      <w:tabs>
        <w:tab w:val="right" w:pos="7655"/>
      </w:tabs>
      <w:jc w:val="right"/>
    </w:pPr>
    <w:rPr>
      <w:color w:val="00AAC8"/>
    </w:rPr>
  </w:style>
  <w:style w:type="paragraph" w:customStyle="1" w:styleId="T">
    <w:name w:val="T"/>
    <w:basedOn w:val="Normal"/>
    <w:next w:val="Auteur"/>
    <w:rsid w:val="009812F4"/>
    <w:pPr>
      <w:pBdr>
        <w:top w:val="single" w:sz="4" w:space="18" w:color="00AAC8" w:shadow="1"/>
        <w:left w:val="single" w:sz="4" w:space="12" w:color="00AAC8" w:shadow="1"/>
        <w:bottom w:val="single" w:sz="4" w:space="18" w:color="00AAC8" w:shadow="1"/>
        <w:right w:val="single" w:sz="4" w:space="12" w:color="00AAC8" w:shadow="1"/>
      </w:pBdr>
      <w:spacing w:before="5000" w:after="4600" w:line="520" w:lineRule="atLeast"/>
      <w:jc w:val="center"/>
    </w:pPr>
    <w:rPr>
      <w:b/>
      <w:noProof/>
      <w:color w:val="00AAC8"/>
      <w:sz w:val="32"/>
    </w:rPr>
  </w:style>
  <w:style w:type="paragraph" w:styleId="TM7">
    <w:name w:val="toc 7"/>
    <w:basedOn w:val="Normal"/>
    <w:next w:val="Normal"/>
    <w:autoRedefine/>
    <w:semiHidden/>
    <w:rsid w:val="009812F4"/>
    <w:pPr>
      <w:ind w:left="1080"/>
    </w:pPr>
  </w:style>
  <w:style w:type="paragraph" w:styleId="TM8">
    <w:name w:val="toc 8"/>
    <w:basedOn w:val="Normal"/>
    <w:next w:val="Normal"/>
    <w:autoRedefine/>
    <w:semiHidden/>
    <w:rsid w:val="009812F4"/>
    <w:pPr>
      <w:ind w:left="1260"/>
    </w:pPr>
  </w:style>
  <w:style w:type="paragraph" w:styleId="TM9">
    <w:name w:val="toc 9"/>
    <w:basedOn w:val="Normal"/>
    <w:next w:val="Normal"/>
    <w:autoRedefine/>
    <w:semiHidden/>
    <w:rsid w:val="009812F4"/>
    <w:pPr>
      <w:ind w:left="1440"/>
    </w:pPr>
  </w:style>
  <w:style w:type="paragraph" w:customStyle="1" w:styleId="Destinataire">
    <w:name w:val="Destinataire"/>
    <w:basedOn w:val="Normal"/>
    <w:rsid w:val="009812F4"/>
    <w:pPr>
      <w:ind w:left="4253"/>
    </w:pPr>
  </w:style>
  <w:style w:type="character" w:customStyle="1" w:styleId="note">
    <w:name w:val="note"/>
    <w:basedOn w:val="Policepardfaut"/>
    <w:qFormat/>
    <w:rsid w:val="009812F4"/>
    <w:rPr>
      <w:rFonts w:ascii="Courier New" w:hAnsi="Courier New" w:cs="Courier New"/>
      <w:b/>
      <w:color w:val="FF0000"/>
      <w:sz w:val="20"/>
    </w:rPr>
  </w:style>
  <w:style w:type="paragraph" w:customStyle="1" w:styleId="cvt1">
    <w:name w:val="cv_t1"/>
    <w:basedOn w:val="Normal"/>
    <w:rsid w:val="009812F4"/>
    <w:pPr>
      <w:shd w:val="clear" w:color="auto" w:fill="00AAC8"/>
      <w:spacing w:before="60" w:line="240" w:lineRule="auto"/>
    </w:pPr>
    <w:rPr>
      <w:bCs/>
      <w:color w:val="FFFFFF"/>
    </w:rPr>
  </w:style>
  <w:style w:type="paragraph" w:customStyle="1" w:styleId="cvt2">
    <w:name w:val="cv_t2"/>
    <w:basedOn w:val="Normal"/>
    <w:rsid w:val="009812F4"/>
    <w:pPr>
      <w:shd w:val="clear" w:color="auto" w:fill="DCF0F0"/>
      <w:spacing w:before="60" w:line="240" w:lineRule="auto"/>
      <w:jc w:val="left"/>
    </w:pPr>
    <w:rPr>
      <w:bCs/>
    </w:rPr>
  </w:style>
  <w:style w:type="paragraph" w:customStyle="1" w:styleId="cvparagraphe">
    <w:name w:val="cv_paragraphe"/>
    <w:basedOn w:val="Normal"/>
    <w:rsid w:val="009812F4"/>
    <w:pPr>
      <w:spacing w:before="60"/>
    </w:pPr>
  </w:style>
  <w:style w:type="paragraph" w:customStyle="1" w:styleId="cvpuce">
    <w:name w:val="cv_puce"/>
    <w:basedOn w:val="R2"/>
    <w:rsid w:val="009812F4"/>
    <w:pPr>
      <w:spacing w:before="60"/>
      <w:ind w:left="284"/>
    </w:pPr>
  </w:style>
  <w:style w:type="character" w:customStyle="1" w:styleId="couleur">
    <w:name w:val="couleur"/>
    <w:basedOn w:val="Policepardfaut"/>
    <w:uiPriority w:val="1"/>
    <w:qFormat/>
    <w:rsid w:val="009812F4"/>
    <w:rPr>
      <w:b/>
      <w:color w:val="00AAC8"/>
    </w:rPr>
  </w:style>
  <w:style w:type="character" w:customStyle="1" w:styleId="PieddepageCar">
    <w:name w:val="Pied de page Car"/>
    <w:basedOn w:val="Policepardfaut"/>
    <w:link w:val="Pieddepage"/>
    <w:rsid w:val="009812F4"/>
    <w:rPr>
      <w:color w:val="808080" w:themeColor="background1" w:themeShade="80"/>
    </w:rPr>
  </w:style>
  <w:style w:type="paragraph" w:customStyle="1" w:styleId="cvt">
    <w:name w:val="cv_t"/>
    <w:basedOn w:val="Normal"/>
    <w:rsid w:val="009812F4"/>
    <w:pPr>
      <w:spacing w:line="240" w:lineRule="auto"/>
      <w:jc w:val="left"/>
    </w:pPr>
    <w:rPr>
      <w:bCs/>
    </w:rPr>
  </w:style>
  <w:style w:type="character" w:customStyle="1" w:styleId="R2Car">
    <w:name w:val="R2 Car"/>
    <w:basedOn w:val="Policepardfaut"/>
    <w:link w:val="R2"/>
    <w:rsid w:val="00AF304E"/>
  </w:style>
  <w:style w:type="character" w:customStyle="1" w:styleId="En-tteCar">
    <w:name w:val="En-tête Car"/>
    <w:basedOn w:val="Policepardfaut"/>
    <w:link w:val="En-tte"/>
    <w:rsid w:val="009812F4"/>
    <w:rPr>
      <w:color w:val="808080" w:themeColor="background1" w:themeShade="80"/>
    </w:rPr>
  </w:style>
  <w:style w:type="table" w:customStyle="1" w:styleId="GridTable4Accent1">
    <w:name w:val="Grid Table 4 Accent 1"/>
    <w:basedOn w:val="TableauNormal"/>
    <w:uiPriority w:val="49"/>
    <w:rsid w:val="009812F4"/>
    <w:pPr>
      <w:spacing w:line="240" w:lineRule="auto"/>
      <w:ind w:left="284" w:hanging="284"/>
    </w:pPr>
    <w:tblPr>
      <w:tblStyleRowBandSize w:val="1"/>
      <w:tblStyleColBandSize w:val="1"/>
      <w:tblBorders>
        <w:top w:val="single" w:sz="4" w:space="0" w:color="75DAEC" w:themeColor="accent1" w:themeTint="99"/>
        <w:left w:val="single" w:sz="4" w:space="0" w:color="75DAEC" w:themeColor="accent1" w:themeTint="99"/>
        <w:bottom w:val="single" w:sz="4" w:space="0" w:color="75DAEC" w:themeColor="accent1" w:themeTint="99"/>
        <w:right w:val="single" w:sz="4" w:space="0" w:color="75DAEC" w:themeColor="accent1" w:themeTint="99"/>
        <w:insideH w:val="single" w:sz="4" w:space="0" w:color="75DAEC" w:themeColor="accent1" w:themeTint="99"/>
        <w:insideV w:val="single" w:sz="4" w:space="0" w:color="75DAEC" w:themeColor="accent1" w:themeTint="99"/>
      </w:tblBorders>
    </w:tblPr>
    <w:tblStylePr w:type="firstRow">
      <w:rPr>
        <w:b/>
        <w:bCs/>
        <w:color w:val="FFFFFF" w:themeColor="background1"/>
      </w:rPr>
      <w:tblPr/>
      <w:tcPr>
        <w:tcBorders>
          <w:top w:val="single" w:sz="4" w:space="0" w:color="1EBFDB" w:themeColor="accent1"/>
          <w:left w:val="single" w:sz="4" w:space="0" w:color="1EBFDB" w:themeColor="accent1"/>
          <w:bottom w:val="single" w:sz="4" w:space="0" w:color="1EBFDB" w:themeColor="accent1"/>
          <w:right w:val="single" w:sz="4" w:space="0" w:color="1EBFDB" w:themeColor="accent1"/>
          <w:insideH w:val="nil"/>
          <w:insideV w:val="nil"/>
        </w:tcBorders>
        <w:shd w:val="clear" w:color="auto" w:fill="1EBFDB" w:themeFill="accent1"/>
      </w:tcPr>
    </w:tblStylePr>
    <w:tblStylePr w:type="lastRow">
      <w:rPr>
        <w:b/>
        <w:bCs/>
      </w:rPr>
      <w:tblPr/>
      <w:tcPr>
        <w:tcBorders>
          <w:top w:val="double" w:sz="4" w:space="0" w:color="1EBFDB" w:themeColor="accent1"/>
        </w:tcBorders>
      </w:tcPr>
    </w:tblStylePr>
    <w:tblStylePr w:type="firstCol">
      <w:rPr>
        <w:b/>
        <w:bCs/>
      </w:rPr>
    </w:tblStylePr>
    <w:tblStylePr w:type="lastCol">
      <w:rPr>
        <w:b/>
        <w:bCs/>
      </w:rPr>
    </w:tblStylePr>
    <w:tblStylePr w:type="band1Vert">
      <w:tblPr/>
      <w:tcPr>
        <w:shd w:val="clear" w:color="auto" w:fill="D0F2F8" w:themeFill="accent1" w:themeFillTint="33"/>
      </w:tcPr>
    </w:tblStylePr>
    <w:tblStylePr w:type="band1Horz">
      <w:tblPr/>
      <w:tcPr>
        <w:shd w:val="clear" w:color="auto" w:fill="D0F2F8" w:themeFill="accent1" w:themeFillTint="33"/>
      </w:tcPr>
    </w:tblStylePr>
  </w:style>
  <w:style w:type="table" w:customStyle="1" w:styleId="ListTable4Accent1">
    <w:name w:val="List Table 4 Accent 1"/>
    <w:aliases w:val="Plume - Liste"/>
    <w:basedOn w:val="TableauNormal"/>
    <w:uiPriority w:val="49"/>
    <w:rsid w:val="009812F4"/>
    <w:pPr>
      <w:spacing w:line="240" w:lineRule="auto"/>
      <w:ind w:left="284" w:hanging="284"/>
    </w:pPr>
    <w:tblPr>
      <w:tblStyleRowBandSize w:val="1"/>
      <w:tblStyleColBandSize w:val="1"/>
      <w:tblBorders>
        <w:top w:val="single" w:sz="4" w:space="0" w:color="75DAEC" w:themeColor="accent1" w:themeTint="99"/>
        <w:left w:val="single" w:sz="4" w:space="0" w:color="75DAEC" w:themeColor="accent1" w:themeTint="99"/>
        <w:bottom w:val="single" w:sz="4" w:space="0" w:color="75DAEC" w:themeColor="accent1" w:themeTint="99"/>
        <w:right w:val="single" w:sz="4" w:space="0" w:color="75DAEC" w:themeColor="accent1" w:themeTint="99"/>
        <w:insideH w:val="single" w:sz="4" w:space="0" w:color="75DAEC" w:themeColor="accent1" w:themeTint="99"/>
      </w:tblBorders>
    </w:tblPr>
    <w:tblStylePr w:type="firstRow">
      <w:rPr>
        <w:b/>
        <w:bCs/>
        <w:color w:val="FFFFFF" w:themeColor="background1"/>
      </w:rPr>
      <w:tblPr/>
      <w:tcPr>
        <w:tcBorders>
          <w:top w:val="single" w:sz="4" w:space="0" w:color="1EBFDB" w:themeColor="accent1"/>
          <w:left w:val="single" w:sz="4" w:space="0" w:color="1EBFDB" w:themeColor="accent1"/>
          <w:bottom w:val="single" w:sz="4" w:space="0" w:color="1EBFDB" w:themeColor="accent1"/>
          <w:right w:val="single" w:sz="4" w:space="0" w:color="1EBFDB" w:themeColor="accent1"/>
          <w:insideH w:val="nil"/>
        </w:tcBorders>
        <w:shd w:val="clear" w:color="auto" w:fill="1EBFDB" w:themeFill="accent1"/>
      </w:tcPr>
    </w:tblStylePr>
    <w:tblStylePr w:type="lastRow">
      <w:rPr>
        <w:b/>
        <w:bCs/>
      </w:rPr>
      <w:tblPr/>
      <w:tcPr>
        <w:tcBorders>
          <w:top w:val="double" w:sz="4" w:space="0" w:color="75DAEC" w:themeColor="accent1" w:themeTint="99"/>
        </w:tcBorders>
      </w:tcPr>
    </w:tblStylePr>
    <w:tblStylePr w:type="firstCol">
      <w:rPr>
        <w:b/>
        <w:bCs/>
      </w:rPr>
    </w:tblStylePr>
    <w:tblStylePr w:type="lastCol">
      <w:rPr>
        <w:b/>
        <w:bCs/>
      </w:rPr>
    </w:tblStylePr>
    <w:tblStylePr w:type="band1Vert">
      <w:tblPr/>
      <w:tcPr>
        <w:shd w:val="clear" w:color="auto" w:fill="D0F2F8" w:themeFill="accent1" w:themeFillTint="33"/>
      </w:tcPr>
    </w:tblStylePr>
    <w:tblStylePr w:type="band1Horz">
      <w:tblPr/>
      <w:tcPr>
        <w:shd w:val="clear" w:color="auto" w:fill="D0F2F8" w:themeFill="accent1" w:themeFillTint="33"/>
      </w:tcPr>
    </w:tblStylePr>
  </w:style>
  <w:style w:type="character" w:customStyle="1" w:styleId="Titre1Car">
    <w:name w:val="Titre 1 Car"/>
    <w:basedOn w:val="Policepardfaut"/>
    <w:link w:val="Titre1"/>
    <w:rsid w:val="009812F4"/>
    <w:rPr>
      <w:b/>
      <w:caps/>
      <w:color w:val="00AAC8"/>
      <w:sz w:val="32"/>
      <w:szCs w:val="32"/>
    </w:rPr>
  </w:style>
  <w:style w:type="character" w:customStyle="1" w:styleId="Titre2Car">
    <w:name w:val="Titre 2 Car"/>
    <w:basedOn w:val="Policepardfaut"/>
    <w:link w:val="Titre2"/>
    <w:rsid w:val="009812F4"/>
    <w:rPr>
      <w:b/>
      <w:color w:val="00AAC8"/>
      <w:sz w:val="32"/>
      <w:szCs w:val="32"/>
    </w:rPr>
  </w:style>
  <w:style w:type="character" w:customStyle="1" w:styleId="Titre3Car">
    <w:name w:val="Titre 3 Car"/>
    <w:basedOn w:val="Policepardfaut"/>
    <w:link w:val="Titre3"/>
    <w:rsid w:val="009812F4"/>
    <w:rPr>
      <w:b/>
      <w:color w:val="00AAC8"/>
      <w:sz w:val="28"/>
      <w:szCs w:val="28"/>
    </w:rPr>
  </w:style>
  <w:style w:type="character" w:customStyle="1" w:styleId="Titre4Car">
    <w:name w:val="Titre 4 Car"/>
    <w:basedOn w:val="Policepardfaut"/>
    <w:link w:val="Titre4"/>
    <w:rsid w:val="009812F4"/>
    <w:rPr>
      <w:b/>
      <w:color w:val="00AAC8"/>
      <w:sz w:val="24"/>
      <w:szCs w:val="24"/>
    </w:rPr>
  </w:style>
  <w:style w:type="character" w:customStyle="1" w:styleId="Titre5Car">
    <w:name w:val="Titre 5 Car"/>
    <w:basedOn w:val="Policepardfaut"/>
    <w:link w:val="Titre5"/>
    <w:rsid w:val="00CA1DFD"/>
    <w:rPr>
      <w:b/>
      <w:color w:val="00AAC8"/>
    </w:rPr>
  </w:style>
  <w:style w:type="character" w:customStyle="1" w:styleId="Titre6Car">
    <w:name w:val="Titre 6 Car"/>
    <w:basedOn w:val="Policepardfaut"/>
    <w:link w:val="Titre6"/>
    <w:rsid w:val="009812F4"/>
    <w:rPr>
      <w:color w:val="333399"/>
      <w:u w:val="single"/>
    </w:rPr>
  </w:style>
  <w:style w:type="character" w:customStyle="1" w:styleId="Titre7Car">
    <w:name w:val="Titre 7 Car"/>
    <w:basedOn w:val="Policepardfaut"/>
    <w:link w:val="Titre7"/>
    <w:rsid w:val="009812F4"/>
    <w:rPr>
      <w:szCs w:val="24"/>
    </w:rPr>
  </w:style>
  <w:style w:type="character" w:customStyle="1" w:styleId="Titre8Car">
    <w:name w:val="Titre 8 Car"/>
    <w:basedOn w:val="Policepardfaut"/>
    <w:link w:val="Titre8"/>
    <w:rsid w:val="009812F4"/>
    <w:rPr>
      <w:i/>
      <w:iCs/>
      <w:szCs w:val="24"/>
    </w:rPr>
  </w:style>
  <w:style w:type="character" w:customStyle="1" w:styleId="Titre9Car">
    <w:name w:val="Titre 9 Car"/>
    <w:basedOn w:val="Policepardfaut"/>
    <w:link w:val="Titre9"/>
    <w:rsid w:val="009812F4"/>
    <w:rPr>
      <w:rFonts w:cs="Arial"/>
      <w:szCs w:val="22"/>
    </w:rPr>
  </w:style>
  <w:style w:type="paragraph" w:styleId="Textedebulles">
    <w:name w:val="Balloon Text"/>
    <w:basedOn w:val="Normal"/>
    <w:link w:val="TextedebullesCar"/>
    <w:semiHidden/>
    <w:unhideWhenUsed/>
    <w:rsid w:val="007D0670"/>
    <w:pPr>
      <w:spacing w:line="240" w:lineRule="auto"/>
    </w:pPr>
    <w:rPr>
      <w:rFonts w:ascii="Segoe UI" w:hAnsi="Segoe UI" w:cs="Segoe UI"/>
    </w:rPr>
  </w:style>
  <w:style w:type="character" w:customStyle="1" w:styleId="TextedebullesCar">
    <w:name w:val="Texte de bulles Car"/>
    <w:basedOn w:val="Policepardfaut"/>
    <w:link w:val="Textedebulles"/>
    <w:semiHidden/>
    <w:rsid w:val="007D0670"/>
    <w:rPr>
      <w:rFonts w:ascii="Segoe UI" w:hAnsi="Segoe UI" w:cs="Segoe UI"/>
    </w:rPr>
  </w:style>
  <w:style w:type="character" w:styleId="Lienhypertexte">
    <w:name w:val="Hyperlink"/>
    <w:basedOn w:val="Policepardfaut"/>
    <w:uiPriority w:val="99"/>
    <w:unhideWhenUsed/>
    <w:rsid w:val="00A12AA0"/>
    <w:rPr>
      <w:color w:val="E2EFBF" w:themeColor="hyperlink"/>
      <w:u w:val="single"/>
    </w:rPr>
  </w:style>
  <w:style w:type="character" w:styleId="Lienhypertextesuivivisit">
    <w:name w:val="FollowedHyperlink"/>
    <w:basedOn w:val="Policepardfaut"/>
    <w:semiHidden/>
    <w:unhideWhenUsed/>
    <w:rsid w:val="008B7F09"/>
    <w:rPr>
      <w:color w:val="D6B5DD"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entury Gothic" w:eastAsia="Times New Roman" w:hAnsi="Century Gothic" w:cs="Times New Roman"/>
        <w:sz w:val="18"/>
        <w:szCs w:val="18"/>
        <w:lang w:val="fr-FR" w:eastAsia="fr-FR" w:bidi="ar-SA"/>
      </w:rPr>
    </w:rPrDefault>
    <w:pPrDefault>
      <w:pPr>
        <w:spacing w:line="300" w:lineRule="auto"/>
        <w:jc w:val="both"/>
      </w:pPr>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lsdException w:name="toc 1" w:uiPriority="39"/>
    <w:lsdException w:name="toc 2" w:uiPriority="39"/>
    <w:lsdException w:name="toc 3" w:uiPriority="39"/>
    <w:lsdException w:name="toc 4" w:uiPriority="39"/>
    <w:lsdException w:name="toc 5"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lsdException w:name="Default Paragraph Font" w:uiPriority="1"/>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9812F4"/>
  </w:style>
  <w:style w:type="paragraph" w:styleId="Titre1">
    <w:name w:val="heading 1"/>
    <w:basedOn w:val="Normal"/>
    <w:next w:val="Normal"/>
    <w:link w:val="Titre1Car"/>
    <w:qFormat/>
    <w:rsid w:val="009812F4"/>
    <w:pPr>
      <w:keepNext/>
      <w:keepLines/>
      <w:pBdr>
        <w:bottom w:val="single" w:sz="12" w:space="6" w:color="00AAC8"/>
        <w:between w:val="single" w:sz="6" w:space="0" w:color="auto"/>
      </w:pBdr>
      <w:spacing w:before="100" w:beforeAutospacing="1" w:after="360"/>
      <w:outlineLvl w:val="0"/>
    </w:pPr>
    <w:rPr>
      <w:b/>
      <w:caps/>
      <w:color w:val="00AAC8"/>
      <w:sz w:val="32"/>
      <w:szCs w:val="32"/>
    </w:rPr>
  </w:style>
  <w:style w:type="paragraph" w:styleId="Titre2">
    <w:name w:val="heading 2"/>
    <w:basedOn w:val="Normal"/>
    <w:next w:val="Normal"/>
    <w:link w:val="Titre2Car"/>
    <w:qFormat/>
    <w:rsid w:val="009812F4"/>
    <w:pPr>
      <w:keepNext/>
      <w:pBdr>
        <w:bottom w:val="single" w:sz="4" w:space="3" w:color="00AAC8"/>
        <w:between w:val="single" w:sz="6" w:space="0" w:color="auto"/>
      </w:pBdr>
      <w:spacing w:before="100" w:beforeAutospacing="1" w:after="240"/>
      <w:outlineLvl w:val="1"/>
    </w:pPr>
    <w:rPr>
      <w:b/>
      <w:color w:val="00AAC8"/>
      <w:sz w:val="32"/>
      <w:szCs w:val="32"/>
    </w:rPr>
  </w:style>
  <w:style w:type="paragraph" w:styleId="Titre3">
    <w:name w:val="heading 3"/>
    <w:basedOn w:val="Normal"/>
    <w:next w:val="Normal"/>
    <w:link w:val="Titre3Car"/>
    <w:qFormat/>
    <w:rsid w:val="009812F4"/>
    <w:pPr>
      <w:pBdr>
        <w:bottom w:val="dashed" w:sz="4" w:space="1" w:color="00AAC8"/>
      </w:pBdr>
      <w:spacing w:before="100" w:beforeAutospacing="1" w:after="240"/>
      <w:ind w:left="425" w:hanging="425"/>
      <w:jc w:val="left"/>
      <w:outlineLvl w:val="2"/>
    </w:pPr>
    <w:rPr>
      <w:b/>
      <w:color w:val="00AAC8"/>
      <w:sz w:val="28"/>
      <w:szCs w:val="28"/>
    </w:rPr>
  </w:style>
  <w:style w:type="paragraph" w:styleId="Titre4">
    <w:name w:val="heading 4"/>
    <w:basedOn w:val="Normal"/>
    <w:next w:val="Normal"/>
    <w:link w:val="Titre4Car"/>
    <w:qFormat/>
    <w:rsid w:val="009812F4"/>
    <w:pPr>
      <w:keepNext/>
      <w:keepLines/>
      <w:spacing w:before="100" w:beforeAutospacing="1" w:after="240"/>
      <w:ind w:left="1134" w:hanging="567"/>
      <w:jc w:val="left"/>
      <w:outlineLvl w:val="3"/>
    </w:pPr>
    <w:rPr>
      <w:b/>
      <w:color w:val="00AAC8"/>
      <w:sz w:val="24"/>
      <w:szCs w:val="24"/>
    </w:rPr>
  </w:style>
  <w:style w:type="paragraph" w:styleId="Titre5">
    <w:name w:val="heading 5"/>
    <w:basedOn w:val="Normal"/>
    <w:next w:val="Normal"/>
    <w:link w:val="Titre5Car"/>
    <w:qFormat/>
    <w:rsid w:val="00CA1DFD"/>
    <w:pPr>
      <w:keepNext/>
      <w:keepLines/>
      <w:numPr>
        <w:numId w:val="34"/>
      </w:numPr>
      <w:spacing w:before="100" w:beforeAutospacing="1" w:after="240"/>
      <w:ind w:left="284" w:hanging="284"/>
      <w:jc w:val="left"/>
      <w:outlineLvl w:val="4"/>
    </w:pPr>
    <w:rPr>
      <w:b/>
      <w:color w:val="00AAC8"/>
    </w:rPr>
  </w:style>
  <w:style w:type="paragraph" w:styleId="Titre6">
    <w:name w:val="heading 6"/>
    <w:basedOn w:val="Normal"/>
    <w:next w:val="Normal"/>
    <w:link w:val="Titre6Car"/>
    <w:rsid w:val="009812F4"/>
    <w:pPr>
      <w:spacing w:before="120" w:after="240"/>
      <w:ind w:left="1985" w:hanging="283"/>
      <w:outlineLvl w:val="5"/>
    </w:pPr>
    <w:rPr>
      <w:color w:val="333399"/>
      <w:u w:val="single"/>
    </w:rPr>
  </w:style>
  <w:style w:type="paragraph" w:styleId="Titre7">
    <w:name w:val="heading 7"/>
    <w:basedOn w:val="Normal"/>
    <w:next w:val="Normal"/>
    <w:link w:val="Titre7Car"/>
    <w:rsid w:val="009812F4"/>
    <w:pPr>
      <w:spacing w:before="240" w:after="60"/>
      <w:outlineLvl w:val="6"/>
    </w:pPr>
    <w:rPr>
      <w:szCs w:val="24"/>
    </w:rPr>
  </w:style>
  <w:style w:type="paragraph" w:styleId="Titre8">
    <w:name w:val="heading 8"/>
    <w:basedOn w:val="Normal"/>
    <w:next w:val="Normal"/>
    <w:link w:val="Titre8Car"/>
    <w:rsid w:val="009812F4"/>
    <w:pPr>
      <w:spacing w:before="240" w:after="60"/>
      <w:outlineLvl w:val="7"/>
    </w:pPr>
    <w:rPr>
      <w:i/>
      <w:iCs/>
      <w:szCs w:val="24"/>
    </w:rPr>
  </w:style>
  <w:style w:type="paragraph" w:styleId="Titre9">
    <w:name w:val="heading 9"/>
    <w:basedOn w:val="Normal"/>
    <w:next w:val="Normal"/>
    <w:link w:val="Titre9Car"/>
    <w:rsid w:val="009812F4"/>
    <w:pPr>
      <w:spacing w:before="240" w:after="60"/>
      <w:outlineLvl w:val="8"/>
    </w:pPr>
    <w:rPr>
      <w:rFonts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6">
    <w:name w:val="toc 6"/>
    <w:basedOn w:val="Normal"/>
    <w:next w:val="Normal"/>
    <w:semiHidden/>
    <w:rsid w:val="009812F4"/>
    <w:pPr>
      <w:tabs>
        <w:tab w:val="right" w:pos="7655"/>
      </w:tabs>
      <w:ind w:left="1843" w:right="833" w:hanging="284"/>
    </w:pPr>
    <w:rPr>
      <w:noProof/>
      <w:sz w:val="16"/>
    </w:rPr>
  </w:style>
  <w:style w:type="paragraph" w:styleId="TM5">
    <w:name w:val="toc 5"/>
    <w:basedOn w:val="Normal"/>
    <w:next w:val="Normal"/>
    <w:uiPriority w:val="39"/>
    <w:rsid w:val="009812F4"/>
    <w:pPr>
      <w:tabs>
        <w:tab w:val="right" w:pos="9072"/>
      </w:tabs>
      <w:ind w:left="1276" w:hanging="284"/>
      <w:jc w:val="left"/>
    </w:pPr>
    <w:rPr>
      <w:noProof/>
      <w:sz w:val="16"/>
    </w:rPr>
  </w:style>
  <w:style w:type="paragraph" w:styleId="TM4">
    <w:name w:val="toc 4"/>
    <w:basedOn w:val="Normal"/>
    <w:next w:val="Normal"/>
    <w:uiPriority w:val="39"/>
    <w:rsid w:val="009812F4"/>
    <w:pPr>
      <w:tabs>
        <w:tab w:val="right" w:pos="9072"/>
      </w:tabs>
      <w:ind w:left="992" w:hanging="397"/>
      <w:jc w:val="left"/>
    </w:pPr>
    <w:rPr>
      <w:noProof/>
      <w:szCs w:val="22"/>
    </w:rPr>
  </w:style>
  <w:style w:type="paragraph" w:styleId="TM3">
    <w:name w:val="toc 3"/>
    <w:basedOn w:val="Normal"/>
    <w:next w:val="Normal"/>
    <w:uiPriority w:val="39"/>
    <w:rsid w:val="009812F4"/>
    <w:pPr>
      <w:tabs>
        <w:tab w:val="right" w:pos="9072"/>
      </w:tabs>
      <w:spacing w:before="60"/>
      <w:ind w:left="568" w:hanging="284"/>
      <w:jc w:val="left"/>
    </w:pPr>
    <w:rPr>
      <w:noProof/>
      <w:szCs w:val="24"/>
    </w:rPr>
  </w:style>
  <w:style w:type="paragraph" w:styleId="TM2">
    <w:name w:val="toc 2"/>
    <w:basedOn w:val="Normal"/>
    <w:next w:val="Normal"/>
    <w:uiPriority w:val="39"/>
    <w:rsid w:val="009812F4"/>
    <w:pPr>
      <w:tabs>
        <w:tab w:val="right" w:pos="9072"/>
      </w:tabs>
      <w:spacing w:before="120"/>
      <w:jc w:val="left"/>
    </w:pPr>
    <w:rPr>
      <w:noProof/>
      <w:color w:val="00AAC8"/>
    </w:rPr>
  </w:style>
  <w:style w:type="paragraph" w:styleId="TM1">
    <w:name w:val="toc 1"/>
    <w:basedOn w:val="Normal"/>
    <w:next w:val="Normal"/>
    <w:uiPriority w:val="39"/>
    <w:rsid w:val="009812F4"/>
    <w:pPr>
      <w:tabs>
        <w:tab w:val="right" w:pos="9072"/>
      </w:tabs>
      <w:spacing w:before="240"/>
      <w:jc w:val="left"/>
    </w:pPr>
    <w:rPr>
      <w:b/>
      <w:noProof/>
      <w:color w:val="00AAC8"/>
      <w:sz w:val="24"/>
    </w:rPr>
  </w:style>
  <w:style w:type="paragraph" w:styleId="Pieddepage">
    <w:name w:val="footer"/>
    <w:basedOn w:val="Normal"/>
    <w:link w:val="PieddepageCar"/>
    <w:rsid w:val="009812F4"/>
    <w:pPr>
      <w:pBdr>
        <w:top w:val="dashed" w:sz="4" w:space="12" w:color="808080" w:themeColor="background1" w:themeShade="80"/>
      </w:pBdr>
      <w:tabs>
        <w:tab w:val="center" w:pos="4536"/>
        <w:tab w:val="right" w:pos="9072"/>
      </w:tabs>
    </w:pPr>
    <w:rPr>
      <w:color w:val="808080" w:themeColor="background1" w:themeShade="80"/>
    </w:rPr>
  </w:style>
  <w:style w:type="paragraph" w:styleId="En-tte">
    <w:name w:val="header"/>
    <w:basedOn w:val="Normal"/>
    <w:link w:val="En-tteCar"/>
    <w:rsid w:val="009812F4"/>
    <w:pPr>
      <w:pBdr>
        <w:bottom w:val="dashed" w:sz="4" w:space="12" w:color="808080" w:themeColor="background1" w:themeShade="80"/>
      </w:pBdr>
      <w:tabs>
        <w:tab w:val="center" w:pos="4536"/>
        <w:tab w:val="right" w:pos="9072"/>
      </w:tabs>
    </w:pPr>
    <w:rPr>
      <w:color w:val="808080" w:themeColor="background1" w:themeShade="80"/>
    </w:rPr>
  </w:style>
  <w:style w:type="table" w:styleId="Grilledutableau">
    <w:name w:val="Table Grid"/>
    <w:basedOn w:val="TableauNormal"/>
    <w:rsid w:val="009812F4"/>
    <w:pPr>
      <w:spacing w:before="60" w:after="60"/>
    </w:pPr>
    <w:tblPr>
      <w:tblBorders>
        <w:top w:val="single" w:sz="4" w:space="0" w:color="00AAC8"/>
        <w:left w:val="single" w:sz="4" w:space="0" w:color="00AAC8"/>
        <w:bottom w:val="single" w:sz="4" w:space="0" w:color="00AAC8"/>
        <w:right w:val="single" w:sz="4" w:space="0" w:color="00AAC8"/>
        <w:insideH w:val="single" w:sz="4" w:space="0" w:color="00AAC8"/>
        <w:insideV w:val="single" w:sz="4" w:space="0" w:color="00AAC8"/>
      </w:tblBorders>
    </w:tblPr>
    <w:tcPr>
      <w:vAlign w:val="center"/>
    </w:tcPr>
  </w:style>
  <w:style w:type="paragraph" w:customStyle="1" w:styleId="Encadr">
    <w:name w:val="Encadré"/>
    <w:basedOn w:val="Normal"/>
    <w:rsid w:val="00301F05"/>
    <w:pPr>
      <w:keepNext/>
      <w:shd w:val="clear" w:color="auto" w:fill="CDEAE9"/>
      <w:spacing w:before="120" w:after="120"/>
      <w:jc w:val="center"/>
    </w:pPr>
    <w:rPr>
      <w:szCs w:val="20"/>
    </w:rPr>
  </w:style>
  <w:style w:type="paragraph" w:customStyle="1" w:styleId="R1">
    <w:name w:val="R1"/>
    <w:basedOn w:val="Normal"/>
    <w:qFormat/>
    <w:rsid w:val="004F00C9"/>
    <w:pPr>
      <w:numPr>
        <w:numId w:val="35"/>
      </w:numPr>
      <w:ind w:left="284" w:hanging="284"/>
    </w:pPr>
  </w:style>
  <w:style w:type="paragraph" w:customStyle="1" w:styleId="R2">
    <w:name w:val="R2"/>
    <w:basedOn w:val="R1"/>
    <w:link w:val="R2Car"/>
    <w:qFormat/>
    <w:rsid w:val="00AF304E"/>
    <w:pPr>
      <w:numPr>
        <w:numId w:val="32"/>
      </w:numPr>
      <w:ind w:left="568" w:hanging="284"/>
    </w:pPr>
  </w:style>
  <w:style w:type="paragraph" w:customStyle="1" w:styleId="R3">
    <w:name w:val="R3"/>
    <w:basedOn w:val="R1"/>
    <w:qFormat/>
    <w:rsid w:val="009812F4"/>
    <w:pPr>
      <w:numPr>
        <w:numId w:val="33"/>
      </w:numPr>
    </w:pPr>
  </w:style>
  <w:style w:type="paragraph" w:customStyle="1" w:styleId="Cellule">
    <w:name w:val="Cellule"/>
    <w:basedOn w:val="Normal"/>
    <w:qFormat/>
    <w:rsid w:val="009812F4"/>
    <w:pPr>
      <w:spacing w:before="60" w:after="60"/>
      <w:jc w:val="left"/>
    </w:pPr>
  </w:style>
  <w:style w:type="paragraph" w:customStyle="1" w:styleId="Auteur">
    <w:name w:val="Auteur"/>
    <w:basedOn w:val="Normal"/>
    <w:rsid w:val="009812F4"/>
    <w:pPr>
      <w:tabs>
        <w:tab w:val="right" w:pos="7655"/>
      </w:tabs>
      <w:jc w:val="right"/>
    </w:pPr>
    <w:rPr>
      <w:color w:val="00AAC8"/>
    </w:rPr>
  </w:style>
  <w:style w:type="paragraph" w:customStyle="1" w:styleId="T">
    <w:name w:val="T"/>
    <w:basedOn w:val="Normal"/>
    <w:next w:val="Auteur"/>
    <w:rsid w:val="009812F4"/>
    <w:pPr>
      <w:pBdr>
        <w:top w:val="single" w:sz="4" w:space="18" w:color="00AAC8" w:shadow="1"/>
        <w:left w:val="single" w:sz="4" w:space="12" w:color="00AAC8" w:shadow="1"/>
        <w:bottom w:val="single" w:sz="4" w:space="18" w:color="00AAC8" w:shadow="1"/>
        <w:right w:val="single" w:sz="4" w:space="12" w:color="00AAC8" w:shadow="1"/>
      </w:pBdr>
      <w:spacing w:before="5000" w:after="4600" w:line="520" w:lineRule="atLeast"/>
      <w:jc w:val="center"/>
    </w:pPr>
    <w:rPr>
      <w:b/>
      <w:noProof/>
      <w:color w:val="00AAC8"/>
      <w:sz w:val="32"/>
    </w:rPr>
  </w:style>
  <w:style w:type="paragraph" w:styleId="TM7">
    <w:name w:val="toc 7"/>
    <w:basedOn w:val="Normal"/>
    <w:next w:val="Normal"/>
    <w:autoRedefine/>
    <w:semiHidden/>
    <w:rsid w:val="009812F4"/>
    <w:pPr>
      <w:ind w:left="1080"/>
    </w:pPr>
  </w:style>
  <w:style w:type="paragraph" w:styleId="TM8">
    <w:name w:val="toc 8"/>
    <w:basedOn w:val="Normal"/>
    <w:next w:val="Normal"/>
    <w:autoRedefine/>
    <w:semiHidden/>
    <w:rsid w:val="009812F4"/>
    <w:pPr>
      <w:ind w:left="1260"/>
    </w:pPr>
  </w:style>
  <w:style w:type="paragraph" w:styleId="TM9">
    <w:name w:val="toc 9"/>
    <w:basedOn w:val="Normal"/>
    <w:next w:val="Normal"/>
    <w:autoRedefine/>
    <w:semiHidden/>
    <w:rsid w:val="009812F4"/>
    <w:pPr>
      <w:ind w:left="1440"/>
    </w:pPr>
  </w:style>
  <w:style w:type="paragraph" w:customStyle="1" w:styleId="Destinataire">
    <w:name w:val="Destinataire"/>
    <w:basedOn w:val="Normal"/>
    <w:rsid w:val="009812F4"/>
    <w:pPr>
      <w:ind w:left="4253"/>
    </w:pPr>
  </w:style>
  <w:style w:type="character" w:customStyle="1" w:styleId="note">
    <w:name w:val="note"/>
    <w:basedOn w:val="Policepardfaut"/>
    <w:qFormat/>
    <w:rsid w:val="009812F4"/>
    <w:rPr>
      <w:rFonts w:ascii="Courier New" w:hAnsi="Courier New" w:cs="Courier New"/>
      <w:b/>
      <w:color w:val="FF0000"/>
      <w:sz w:val="20"/>
    </w:rPr>
  </w:style>
  <w:style w:type="paragraph" w:customStyle="1" w:styleId="cvt1">
    <w:name w:val="cv_t1"/>
    <w:basedOn w:val="Normal"/>
    <w:rsid w:val="009812F4"/>
    <w:pPr>
      <w:shd w:val="clear" w:color="auto" w:fill="00AAC8"/>
      <w:spacing w:before="60" w:line="240" w:lineRule="auto"/>
    </w:pPr>
    <w:rPr>
      <w:bCs/>
      <w:color w:val="FFFFFF"/>
    </w:rPr>
  </w:style>
  <w:style w:type="paragraph" w:customStyle="1" w:styleId="cvt2">
    <w:name w:val="cv_t2"/>
    <w:basedOn w:val="Normal"/>
    <w:rsid w:val="009812F4"/>
    <w:pPr>
      <w:shd w:val="clear" w:color="auto" w:fill="DCF0F0"/>
      <w:spacing w:before="60" w:line="240" w:lineRule="auto"/>
      <w:jc w:val="left"/>
    </w:pPr>
    <w:rPr>
      <w:bCs/>
    </w:rPr>
  </w:style>
  <w:style w:type="paragraph" w:customStyle="1" w:styleId="cvparagraphe">
    <w:name w:val="cv_paragraphe"/>
    <w:basedOn w:val="Normal"/>
    <w:rsid w:val="009812F4"/>
    <w:pPr>
      <w:spacing w:before="60"/>
    </w:pPr>
  </w:style>
  <w:style w:type="paragraph" w:customStyle="1" w:styleId="cvpuce">
    <w:name w:val="cv_puce"/>
    <w:basedOn w:val="R2"/>
    <w:rsid w:val="009812F4"/>
    <w:pPr>
      <w:spacing w:before="60"/>
      <w:ind w:left="284"/>
    </w:pPr>
  </w:style>
  <w:style w:type="character" w:customStyle="1" w:styleId="couleur">
    <w:name w:val="couleur"/>
    <w:basedOn w:val="Policepardfaut"/>
    <w:uiPriority w:val="1"/>
    <w:qFormat/>
    <w:rsid w:val="009812F4"/>
    <w:rPr>
      <w:b/>
      <w:color w:val="00AAC8"/>
    </w:rPr>
  </w:style>
  <w:style w:type="character" w:customStyle="1" w:styleId="PieddepageCar">
    <w:name w:val="Pied de page Car"/>
    <w:basedOn w:val="Policepardfaut"/>
    <w:link w:val="Pieddepage"/>
    <w:rsid w:val="009812F4"/>
    <w:rPr>
      <w:color w:val="808080" w:themeColor="background1" w:themeShade="80"/>
    </w:rPr>
  </w:style>
  <w:style w:type="paragraph" w:customStyle="1" w:styleId="cvt">
    <w:name w:val="cv_t"/>
    <w:basedOn w:val="Normal"/>
    <w:rsid w:val="009812F4"/>
    <w:pPr>
      <w:spacing w:line="240" w:lineRule="auto"/>
      <w:jc w:val="left"/>
    </w:pPr>
    <w:rPr>
      <w:bCs/>
    </w:rPr>
  </w:style>
  <w:style w:type="character" w:customStyle="1" w:styleId="R2Car">
    <w:name w:val="R2 Car"/>
    <w:basedOn w:val="Policepardfaut"/>
    <w:link w:val="R2"/>
    <w:rsid w:val="00AF304E"/>
  </w:style>
  <w:style w:type="character" w:customStyle="1" w:styleId="En-tteCar">
    <w:name w:val="En-tête Car"/>
    <w:basedOn w:val="Policepardfaut"/>
    <w:link w:val="En-tte"/>
    <w:rsid w:val="009812F4"/>
    <w:rPr>
      <w:color w:val="808080" w:themeColor="background1" w:themeShade="80"/>
    </w:rPr>
  </w:style>
  <w:style w:type="table" w:customStyle="1" w:styleId="GridTable4Accent1">
    <w:name w:val="Grid Table 4 Accent 1"/>
    <w:basedOn w:val="TableauNormal"/>
    <w:uiPriority w:val="49"/>
    <w:rsid w:val="009812F4"/>
    <w:pPr>
      <w:spacing w:line="240" w:lineRule="auto"/>
      <w:ind w:left="284" w:hanging="284"/>
    </w:pPr>
    <w:tblPr>
      <w:tblStyleRowBandSize w:val="1"/>
      <w:tblStyleColBandSize w:val="1"/>
      <w:tblBorders>
        <w:top w:val="single" w:sz="4" w:space="0" w:color="75DAEC" w:themeColor="accent1" w:themeTint="99"/>
        <w:left w:val="single" w:sz="4" w:space="0" w:color="75DAEC" w:themeColor="accent1" w:themeTint="99"/>
        <w:bottom w:val="single" w:sz="4" w:space="0" w:color="75DAEC" w:themeColor="accent1" w:themeTint="99"/>
        <w:right w:val="single" w:sz="4" w:space="0" w:color="75DAEC" w:themeColor="accent1" w:themeTint="99"/>
        <w:insideH w:val="single" w:sz="4" w:space="0" w:color="75DAEC" w:themeColor="accent1" w:themeTint="99"/>
        <w:insideV w:val="single" w:sz="4" w:space="0" w:color="75DAEC" w:themeColor="accent1" w:themeTint="99"/>
      </w:tblBorders>
    </w:tblPr>
    <w:tblStylePr w:type="firstRow">
      <w:rPr>
        <w:b/>
        <w:bCs/>
        <w:color w:val="FFFFFF" w:themeColor="background1"/>
      </w:rPr>
      <w:tblPr/>
      <w:tcPr>
        <w:tcBorders>
          <w:top w:val="single" w:sz="4" w:space="0" w:color="1EBFDB" w:themeColor="accent1"/>
          <w:left w:val="single" w:sz="4" w:space="0" w:color="1EBFDB" w:themeColor="accent1"/>
          <w:bottom w:val="single" w:sz="4" w:space="0" w:color="1EBFDB" w:themeColor="accent1"/>
          <w:right w:val="single" w:sz="4" w:space="0" w:color="1EBFDB" w:themeColor="accent1"/>
          <w:insideH w:val="nil"/>
          <w:insideV w:val="nil"/>
        </w:tcBorders>
        <w:shd w:val="clear" w:color="auto" w:fill="1EBFDB" w:themeFill="accent1"/>
      </w:tcPr>
    </w:tblStylePr>
    <w:tblStylePr w:type="lastRow">
      <w:rPr>
        <w:b/>
        <w:bCs/>
      </w:rPr>
      <w:tblPr/>
      <w:tcPr>
        <w:tcBorders>
          <w:top w:val="double" w:sz="4" w:space="0" w:color="1EBFDB" w:themeColor="accent1"/>
        </w:tcBorders>
      </w:tcPr>
    </w:tblStylePr>
    <w:tblStylePr w:type="firstCol">
      <w:rPr>
        <w:b/>
        <w:bCs/>
      </w:rPr>
    </w:tblStylePr>
    <w:tblStylePr w:type="lastCol">
      <w:rPr>
        <w:b/>
        <w:bCs/>
      </w:rPr>
    </w:tblStylePr>
    <w:tblStylePr w:type="band1Vert">
      <w:tblPr/>
      <w:tcPr>
        <w:shd w:val="clear" w:color="auto" w:fill="D0F2F8" w:themeFill="accent1" w:themeFillTint="33"/>
      </w:tcPr>
    </w:tblStylePr>
    <w:tblStylePr w:type="band1Horz">
      <w:tblPr/>
      <w:tcPr>
        <w:shd w:val="clear" w:color="auto" w:fill="D0F2F8" w:themeFill="accent1" w:themeFillTint="33"/>
      </w:tcPr>
    </w:tblStylePr>
  </w:style>
  <w:style w:type="table" w:customStyle="1" w:styleId="ListTable4Accent1">
    <w:name w:val="List Table 4 Accent 1"/>
    <w:aliases w:val="Plume - Liste"/>
    <w:basedOn w:val="TableauNormal"/>
    <w:uiPriority w:val="49"/>
    <w:rsid w:val="009812F4"/>
    <w:pPr>
      <w:spacing w:line="240" w:lineRule="auto"/>
      <w:ind w:left="284" w:hanging="284"/>
    </w:pPr>
    <w:tblPr>
      <w:tblStyleRowBandSize w:val="1"/>
      <w:tblStyleColBandSize w:val="1"/>
      <w:tblBorders>
        <w:top w:val="single" w:sz="4" w:space="0" w:color="75DAEC" w:themeColor="accent1" w:themeTint="99"/>
        <w:left w:val="single" w:sz="4" w:space="0" w:color="75DAEC" w:themeColor="accent1" w:themeTint="99"/>
        <w:bottom w:val="single" w:sz="4" w:space="0" w:color="75DAEC" w:themeColor="accent1" w:themeTint="99"/>
        <w:right w:val="single" w:sz="4" w:space="0" w:color="75DAEC" w:themeColor="accent1" w:themeTint="99"/>
        <w:insideH w:val="single" w:sz="4" w:space="0" w:color="75DAEC" w:themeColor="accent1" w:themeTint="99"/>
      </w:tblBorders>
    </w:tblPr>
    <w:tblStylePr w:type="firstRow">
      <w:rPr>
        <w:b/>
        <w:bCs/>
        <w:color w:val="FFFFFF" w:themeColor="background1"/>
      </w:rPr>
      <w:tblPr/>
      <w:tcPr>
        <w:tcBorders>
          <w:top w:val="single" w:sz="4" w:space="0" w:color="1EBFDB" w:themeColor="accent1"/>
          <w:left w:val="single" w:sz="4" w:space="0" w:color="1EBFDB" w:themeColor="accent1"/>
          <w:bottom w:val="single" w:sz="4" w:space="0" w:color="1EBFDB" w:themeColor="accent1"/>
          <w:right w:val="single" w:sz="4" w:space="0" w:color="1EBFDB" w:themeColor="accent1"/>
          <w:insideH w:val="nil"/>
        </w:tcBorders>
        <w:shd w:val="clear" w:color="auto" w:fill="1EBFDB" w:themeFill="accent1"/>
      </w:tcPr>
    </w:tblStylePr>
    <w:tblStylePr w:type="lastRow">
      <w:rPr>
        <w:b/>
        <w:bCs/>
      </w:rPr>
      <w:tblPr/>
      <w:tcPr>
        <w:tcBorders>
          <w:top w:val="double" w:sz="4" w:space="0" w:color="75DAEC" w:themeColor="accent1" w:themeTint="99"/>
        </w:tcBorders>
      </w:tcPr>
    </w:tblStylePr>
    <w:tblStylePr w:type="firstCol">
      <w:rPr>
        <w:b/>
        <w:bCs/>
      </w:rPr>
    </w:tblStylePr>
    <w:tblStylePr w:type="lastCol">
      <w:rPr>
        <w:b/>
        <w:bCs/>
      </w:rPr>
    </w:tblStylePr>
    <w:tblStylePr w:type="band1Vert">
      <w:tblPr/>
      <w:tcPr>
        <w:shd w:val="clear" w:color="auto" w:fill="D0F2F8" w:themeFill="accent1" w:themeFillTint="33"/>
      </w:tcPr>
    </w:tblStylePr>
    <w:tblStylePr w:type="band1Horz">
      <w:tblPr/>
      <w:tcPr>
        <w:shd w:val="clear" w:color="auto" w:fill="D0F2F8" w:themeFill="accent1" w:themeFillTint="33"/>
      </w:tcPr>
    </w:tblStylePr>
  </w:style>
  <w:style w:type="character" w:customStyle="1" w:styleId="Titre1Car">
    <w:name w:val="Titre 1 Car"/>
    <w:basedOn w:val="Policepardfaut"/>
    <w:link w:val="Titre1"/>
    <w:rsid w:val="009812F4"/>
    <w:rPr>
      <w:b/>
      <w:caps/>
      <w:color w:val="00AAC8"/>
      <w:sz w:val="32"/>
      <w:szCs w:val="32"/>
    </w:rPr>
  </w:style>
  <w:style w:type="character" w:customStyle="1" w:styleId="Titre2Car">
    <w:name w:val="Titre 2 Car"/>
    <w:basedOn w:val="Policepardfaut"/>
    <w:link w:val="Titre2"/>
    <w:rsid w:val="009812F4"/>
    <w:rPr>
      <w:b/>
      <w:color w:val="00AAC8"/>
      <w:sz w:val="32"/>
      <w:szCs w:val="32"/>
    </w:rPr>
  </w:style>
  <w:style w:type="character" w:customStyle="1" w:styleId="Titre3Car">
    <w:name w:val="Titre 3 Car"/>
    <w:basedOn w:val="Policepardfaut"/>
    <w:link w:val="Titre3"/>
    <w:rsid w:val="009812F4"/>
    <w:rPr>
      <w:b/>
      <w:color w:val="00AAC8"/>
      <w:sz w:val="28"/>
      <w:szCs w:val="28"/>
    </w:rPr>
  </w:style>
  <w:style w:type="character" w:customStyle="1" w:styleId="Titre4Car">
    <w:name w:val="Titre 4 Car"/>
    <w:basedOn w:val="Policepardfaut"/>
    <w:link w:val="Titre4"/>
    <w:rsid w:val="009812F4"/>
    <w:rPr>
      <w:b/>
      <w:color w:val="00AAC8"/>
      <w:sz w:val="24"/>
      <w:szCs w:val="24"/>
    </w:rPr>
  </w:style>
  <w:style w:type="character" w:customStyle="1" w:styleId="Titre5Car">
    <w:name w:val="Titre 5 Car"/>
    <w:basedOn w:val="Policepardfaut"/>
    <w:link w:val="Titre5"/>
    <w:rsid w:val="00CA1DFD"/>
    <w:rPr>
      <w:b/>
      <w:color w:val="00AAC8"/>
    </w:rPr>
  </w:style>
  <w:style w:type="character" w:customStyle="1" w:styleId="Titre6Car">
    <w:name w:val="Titre 6 Car"/>
    <w:basedOn w:val="Policepardfaut"/>
    <w:link w:val="Titre6"/>
    <w:rsid w:val="009812F4"/>
    <w:rPr>
      <w:color w:val="333399"/>
      <w:u w:val="single"/>
    </w:rPr>
  </w:style>
  <w:style w:type="character" w:customStyle="1" w:styleId="Titre7Car">
    <w:name w:val="Titre 7 Car"/>
    <w:basedOn w:val="Policepardfaut"/>
    <w:link w:val="Titre7"/>
    <w:rsid w:val="009812F4"/>
    <w:rPr>
      <w:szCs w:val="24"/>
    </w:rPr>
  </w:style>
  <w:style w:type="character" w:customStyle="1" w:styleId="Titre8Car">
    <w:name w:val="Titre 8 Car"/>
    <w:basedOn w:val="Policepardfaut"/>
    <w:link w:val="Titre8"/>
    <w:rsid w:val="009812F4"/>
    <w:rPr>
      <w:i/>
      <w:iCs/>
      <w:szCs w:val="24"/>
    </w:rPr>
  </w:style>
  <w:style w:type="character" w:customStyle="1" w:styleId="Titre9Car">
    <w:name w:val="Titre 9 Car"/>
    <w:basedOn w:val="Policepardfaut"/>
    <w:link w:val="Titre9"/>
    <w:rsid w:val="009812F4"/>
    <w:rPr>
      <w:rFonts w:cs="Arial"/>
      <w:szCs w:val="22"/>
    </w:rPr>
  </w:style>
  <w:style w:type="paragraph" w:styleId="Textedebulles">
    <w:name w:val="Balloon Text"/>
    <w:basedOn w:val="Normal"/>
    <w:link w:val="TextedebullesCar"/>
    <w:semiHidden/>
    <w:unhideWhenUsed/>
    <w:rsid w:val="007D0670"/>
    <w:pPr>
      <w:spacing w:line="240" w:lineRule="auto"/>
    </w:pPr>
    <w:rPr>
      <w:rFonts w:ascii="Segoe UI" w:hAnsi="Segoe UI" w:cs="Segoe UI"/>
    </w:rPr>
  </w:style>
  <w:style w:type="character" w:customStyle="1" w:styleId="TextedebullesCar">
    <w:name w:val="Texte de bulles Car"/>
    <w:basedOn w:val="Policepardfaut"/>
    <w:link w:val="Textedebulles"/>
    <w:semiHidden/>
    <w:rsid w:val="007D0670"/>
    <w:rPr>
      <w:rFonts w:ascii="Segoe UI" w:hAnsi="Segoe UI" w:cs="Segoe UI"/>
    </w:rPr>
  </w:style>
  <w:style w:type="character" w:styleId="Lienhypertexte">
    <w:name w:val="Hyperlink"/>
    <w:basedOn w:val="Policepardfaut"/>
    <w:uiPriority w:val="99"/>
    <w:unhideWhenUsed/>
    <w:rsid w:val="00A12AA0"/>
    <w:rPr>
      <w:color w:val="E2EFBF" w:themeColor="hyperlink"/>
      <w:u w:val="single"/>
    </w:rPr>
  </w:style>
  <w:style w:type="character" w:styleId="Lienhypertextesuivivisit">
    <w:name w:val="FollowedHyperlink"/>
    <w:basedOn w:val="Policepardfaut"/>
    <w:semiHidden/>
    <w:unhideWhenUsed/>
    <w:rsid w:val="008B7F09"/>
    <w:rPr>
      <w:color w:val="D6B5D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5669417">
      <w:bodyDiv w:val="1"/>
      <w:marLeft w:val="0"/>
      <w:marRight w:val="0"/>
      <w:marTop w:val="0"/>
      <w:marBottom w:val="0"/>
      <w:divBdr>
        <w:top w:val="none" w:sz="0" w:space="0" w:color="auto"/>
        <w:left w:val="none" w:sz="0" w:space="0" w:color="auto"/>
        <w:bottom w:val="none" w:sz="0" w:space="0" w:color="auto"/>
        <w:right w:val="none" w:sz="0" w:space="0" w:color="auto"/>
      </w:divBdr>
    </w:div>
    <w:div w:id="1474323459">
      <w:bodyDiv w:val="1"/>
      <w:marLeft w:val="0"/>
      <w:marRight w:val="0"/>
      <w:marTop w:val="0"/>
      <w:marBottom w:val="0"/>
      <w:divBdr>
        <w:top w:val="none" w:sz="0" w:space="0" w:color="auto"/>
        <w:left w:val="none" w:sz="0" w:space="0" w:color="auto"/>
        <w:bottom w:val="none" w:sz="0" w:space="0" w:color="auto"/>
        <w:right w:val="none" w:sz="0" w:space="0" w:color="auto"/>
      </w:divBdr>
      <w:divsChild>
        <w:div w:id="854147248">
          <w:marLeft w:val="547"/>
          <w:marRight w:val="0"/>
          <w:marTop w:val="115"/>
          <w:marBottom w:val="0"/>
          <w:divBdr>
            <w:top w:val="none" w:sz="0" w:space="0" w:color="auto"/>
            <w:left w:val="none" w:sz="0" w:space="0" w:color="auto"/>
            <w:bottom w:val="none" w:sz="0" w:space="0" w:color="auto"/>
            <w:right w:val="none" w:sz="0" w:space="0" w:color="auto"/>
          </w:divBdr>
        </w:div>
        <w:div w:id="211501738">
          <w:marLeft w:val="547"/>
          <w:marRight w:val="0"/>
          <w:marTop w:val="115"/>
          <w:marBottom w:val="0"/>
          <w:divBdr>
            <w:top w:val="none" w:sz="0" w:space="0" w:color="auto"/>
            <w:left w:val="none" w:sz="0" w:space="0" w:color="auto"/>
            <w:bottom w:val="none" w:sz="0" w:space="0" w:color="auto"/>
            <w:right w:val="none" w:sz="0" w:space="0" w:color="auto"/>
          </w:divBdr>
        </w:div>
        <w:div w:id="2096436368">
          <w:marLeft w:val="547"/>
          <w:marRight w:val="0"/>
          <w:marTop w:val="115"/>
          <w:marBottom w:val="0"/>
          <w:divBdr>
            <w:top w:val="none" w:sz="0" w:space="0" w:color="auto"/>
            <w:left w:val="none" w:sz="0" w:space="0" w:color="auto"/>
            <w:bottom w:val="none" w:sz="0" w:space="0" w:color="auto"/>
            <w:right w:val="none" w:sz="0" w:space="0" w:color="auto"/>
          </w:divBdr>
        </w:div>
        <w:div w:id="210115923">
          <w:marLeft w:val="547"/>
          <w:marRight w:val="0"/>
          <w:marTop w:val="115"/>
          <w:marBottom w:val="0"/>
          <w:divBdr>
            <w:top w:val="none" w:sz="0" w:space="0" w:color="auto"/>
            <w:left w:val="none" w:sz="0" w:space="0" w:color="auto"/>
            <w:bottom w:val="none" w:sz="0" w:space="0" w:color="auto"/>
            <w:right w:val="none" w:sz="0" w:space="0" w:color="auto"/>
          </w:divBdr>
        </w:div>
        <w:div w:id="1549337612">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39.png"/></Relationships>
</file>

<file path=word/_rels/header2.xml.rels><?xml version="1.0" encoding="UTF-8" standalone="yes"?>
<Relationships xmlns="http://schemas.openxmlformats.org/package/2006/relationships"><Relationship Id="rId2" Type="http://schemas.openxmlformats.org/officeDocument/2006/relationships/image" Target="media/image400.emf"/><Relationship Id="rId1" Type="http://schemas.openxmlformats.org/officeDocument/2006/relationships/image" Target="media/image40.em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commun\@modeles\plume_papier_entete.dotx" TargetMode="External"/></Relationships>
</file>

<file path=word/theme/theme1.xml><?xml version="1.0" encoding="utf-8"?>
<a:theme xmlns:a="http://schemas.openxmlformats.org/drawingml/2006/main" name="Thème Office">
  <a:themeElements>
    <a:clrScheme name="Plume">
      <a:dk1>
        <a:sysClr val="windowText" lastClr="000000"/>
      </a:dk1>
      <a:lt1>
        <a:sysClr val="window" lastClr="FFFFFF"/>
      </a:lt1>
      <a:dk2>
        <a:srgbClr val="648596"/>
      </a:dk2>
      <a:lt2>
        <a:srgbClr val="EEECE1"/>
      </a:lt2>
      <a:accent1>
        <a:srgbClr val="1EBFDB"/>
      </a:accent1>
      <a:accent2>
        <a:srgbClr val="FD9C1B"/>
      </a:accent2>
      <a:accent3>
        <a:srgbClr val="4AA432"/>
      </a:accent3>
      <a:accent4>
        <a:srgbClr val="A15DB3"/>
      </a:accent4>
      <a:accent5>
        <a:srgbClr val="CDEAE9"/>
      </a:accent5>
      <a:accent6>
        <a:srgbClr val="536E7D"/>
      </a:accent6>
      <a:hlink>
        <a:srgbClr val="E2EFBF"/>
      </a:hlink>
      <a:folHlink>
        <a:srgbClr val="D6B5DD"/>
      </a:folHlink>
    </a:clrScheme>
    <a:fontScheme name="Plume">
      <a:majorFont>
        <a:latin typeface="Century Gothic"/>
        <a:ea typeface=""/>
        <a:cs typeface=""/>
      </a:majorFont>
      <a:minorFont>
        <a:latin typeface="Century Gothic"/>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57BBAC-B933-4A0D-BF79-675D81E42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plume_papier_entete.dotx</Template>
  <TotalTime>0</TotalTime>
  <Pages>23</Pages>
  <Words>2777</Words>
  <Characters>15278</Characters>
  <Application>Microsoft Office Word</Application>
  <DocSecurity>0</DocSecurity>
  <Lines>127</Lines>
  <Paragraphs>36</Paragraphs>
  <ScaleCrop>false</ScaleCrop>
  <HeadingPairs>
    <vt:vector size="2" baseType="variant">
      <vt:variant>
        <vt:lpstr>Titre</vt:lpstr>
      </vt:variant>
      <vt:variant>
        <vt:i4>1</vt:i4>
      </vt:variant>
    </vt:vector>
  </HeadingPairs>
  <TitlesOfParts>
    <vt:vector size="1" baseType="lpstr">
      <vt:lpstr/>
    </vt:vector>
  </TitlesOfParts>
  <Company>PlumE</Company>
  <LinksUpToDate>false</LinksUpToDate>
  <CharactersWithSpaces>18019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Alain Elkaïm</dc:creator>
  <cp:lastModifiedBy>Administration centrale</cp:lastModifiedBy>
  <cp:revision>2</cp:revision>
  <cp:lastPrinted>2013-09-19T13:25:00Z</cp:lastPrinted>
  <dcterms:created xsi:type="dcterms:W3CDTF">2019-03-26T15:54:00Z</dcterms:created>
  <dcterms:modified xsi:type="dcterms:W3CDTF">2019-03-26T15:54:00Z</dcterms:modified>
</cp:coreProperties>
</file>